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C833AF" w14:textId="77777777" w:rsidR="00726DE5" w:rsidRPr="007B053C" w:rsidRDefault="00726DE5" w:rsidP="00653955"/>
    <w:p w14:paraId="23739AA4" w14:textId="77777777" w:rsidR="00726DE5" w:rsidRPr="007B053C" w:rsidRDefault="00726DE5" w:rsidP="00653955"/>
    <w:p w14:paraId="250045CB" w14:textId="77777777" w:rsidR="00726DE5" w:rsidRPr="007B053C" w:rsidRDefault="00726DE5" w:rsidP="00653955"/>
    <w:p w14:paraId="168249C6" w14:textId="77777777" w:rsidR="00726DE5" w:rsidRPr="007B053C" w:rsidRDefault="00726DE5" w:rsidP="00653955"/>
    <w:p w14:paraId="1F550048" w14:textId="77777777" w:rsidR="00726DE5" w:rsidRPr="007B053C" w:rsidRDefault="00726DE5" w:rsidP="00653955"/>
    <w:p w14:paraId="1AF88B59" w14:textId="77777777" w:rsidR="00726DE5" w:rsidRPr="007B053C" w:rsidRDefault="00726DE5" w:rsidP="00653955"/>
    <w:p w14:paraId="4C0689DB" w14:textId="77777777" w:rsidR="00726DE5" w:rsidRPr="007B053C" w:rsidRDefault="00726DE5" w:rsidP="00653955"/>
    <w:p w14:paraId="31E37D10" w14:textId="77777777" w:rsidR="00726DE5" w:rsidRPr="007B053C" w:rsidRDefault="00726DE5" w:rsidP="00653955"/>
    <w:p w14:paraId="7F4194DE" w14:textId="77777777" w:rsidR="00726DE5" w:rsidRPr="007B053C" w:rsidRDefault="00726DE5" w:rsidP="00653955"/>
    <w:p w14:paraId="11F9027C" w14:textId="77777777" w:rsidR="00726DE5" w:rsidRPr="007B053C" w:rsidRDefault="00726DE5" w:rsidP="00653955">
      <w:pPr>
        <w:pStyle w:val="a6"/>
      </w:pPr>
      <w:r w:rsidRPr="007B053C">
        <w:t>Лабораторная работа №1</w:t>
      </w:r>
    </w:p>
    <w:p w14:paraId="18E11003" w14:textId="77777777" w:rsidR="00726DE5" w:rsidRPr="007B053C" w:rsidRDefault="00726DE5" w:rsidP="00653955">
      <w:pPr>
        <w:pStyle w:val="a6"/>
      </w:pPr>
      <w:r w:rsidRPr="007B053C">
        <w:t>«Математическое моделирование измерения скорости полёта пули»</w:t>
      </w:r>
    </w:p>
    <w:p w14:paraId="0D300914" w14:textId="77777777" w:rsidR="00726DE5" w:rsidRPr="007B053C" w:rsidRDefault="00726DE5" w:rsidP="00653955"/>
    <w:p w14:paraId="06D8EA68" w14:textId="77777777" w:rsidR="00726DE5" w:rsidRPr="007B053C" w:rsidRDefault="00726DE5" w:rsidP="00653955"/>
    <w:p w14:paraId="4AA55CB7" w14:textId="77777777" w:rsidR="00726DE5" w:rsidRPr="007B053C" w:rsidRDefault="00726DE5" w:rsidP="00653955"/>
    <w:p w14:paraId="44E2B684" w14:textId="77777777" w:rsidR="00726DE5" w:rsidRPr="007B053C" w:rsidRDefault="00726DE5" w:rsidP="00653955"/>
    <w:p w14:paraId="4880BE38" w14:textId="77777777" w:rsidR="00726DE5" w:rsidRPr="007B053C" w:rsidRDefault="00726DE5" w:rsidP="00653955"/>
    <w:p w14:paraId="0E0E4323" w14:textId="77777777" w:rsidR="00726DE5" w:rsidRPr="007B053C" w:rsidRDefault="00726DE5" w:rsidP="00653955"/>
    <w:p w14:paraId="5432528E" w14:textId="77777777" w:rsidR="00726DE5" w:rsidRPr="007B053C" w:rsidRDefault="00726DE5" w:rsidP="00653955"/>
    <w:p w14:paraId="2995FE4F" w14:textId="77777777" w:rsidR="00726DE5" w:rsidRPr="007B053C" w:rsidRDefault="00726DE5" w:rsidP="00653955"/>
    <w:p w14:paraId="7A49E5AD" w14:textId="77777777" w:rsidR="00726DE5" w:rsidRPr="007B053C" w:rsidRDefault="00726DE5" w:rsidP="00653955"/>
    <w:p w14:paraId="7FFD1AE6" w14:textId="77777777" w:rsidR="00726DE5" w:rsidRPr="007B053C" w:rsidRDefault="00726DE5" w:rsidP="00653955"/>
    <w:p w14:paraId="2BFDEFE7" w14:textId="77777777" w:rsidR="00726DE5" w:rsidRPr="007B053C" w:rsidRDefault="00726DE5" w:rsidP="00653955"/>
    <w:p w14:paraId="47E93E9E" w14:textId="77777777" w:rsidR="00726DE5" w:rsidRPr="007B053C" w:rsidRDefault="00726DE5" w:rsidP="00653955"/>
    <w:p w14:paraId="5A141B19" w14:textId="77777777" w:rsidR="00726DE5" w:rsidRPr="007B053C" w:rsidRDefault="00726DE5" w:rsidP="00653955"/>
    <w:p w14:paraId="506076E8" w14:textId="77777777" w:rsidR="00726DE5" w:rsidRPr="007B053C" w:rsidRDefault="00726DE5" w:rsidP="00653955"/>
    <w:p w14:paraId="1FBE808B" w14:textId="77777777" w:rsidR="00726DE5" w:rsidRPr="007B053C" w:rsidRDefault="00726DE5" w:rsidP="00653955"/>
    <w:p w14:paraId="6A561B4D" w14:textId="77777777" w:rsidR="00726DE5" w:rsidRPr="007B053C" w:rsidRDefault="00726DE5" w:rsidP="00653955"/>
    <w:p w14:paraId="04624BC4" w14:textId="77777777" w:rsidR="00726DE5" w:rsidRPr="007B053C" w:rsidRDefault="00726DE5" w:rsidP="00653955">
      <w:r w:rsidRPr="007B053C">
        <w:t>Выполнила: Рулева В.О.</w:t>
      </w:r>
    </w:p>
    <w:p w14:paraId="4A015C2B" w14:textId="77777777" w:rsidR="00726DE5" w:rsidRPr="007B053C" w:rsidRDefault="00726DE5" w:rsidP="00653955">
      <w:r w:rsidRPr="007B053C">
        <w:t>Группа: ПИН-41</w:t>
      </w:r>
    </w:p>
    <w:p w14:paraId="3139BFC7" w14:textId="77777777" w:rsidR="00726DE5" w:rsidRPr="007B053C" w:rsidRDefault="00726DE5" w:rsidP="00726DE5">
      <w:pPr>
        <w:pStyle w:val="1"/>
        <w:rPr>
          <w:rFonts w:cs="Times New Roman"/>
        </w:rPr>
      </w:pPr>
      <w:r w:rsidRPr="007B053C">
        <w:rPr>
          <w:rFonts w:cs="Times New Roman"/>
        </w:rPr>
        <w:lastRenderedPageBreak/>
        <w:t>ПОСТАНОВКА ЗАДАЧИ:</w:t>
      </w:r>
    </w:p>
    <w:p w14:paraId="0F7F0D30" w14:textId="77777777" w:rsidR="00726DE5" w:rsidRPr="007B053C" w:rsidRDefault="00726DE5" w:rsidP="00653955">
      <w:r w:rsidRPr="007B053C">
        <w:t>Подготовка к первой лабораторной работе: представьте, что вы, в качестве молодого специалиста, приняты на работу в ОТК (отдел технического контроля) завода, выпускающего патроны. Контролируемый параметр — скорость пули. Вам предложены три идеи создания измерительного стенда:</w:t>
      </w:r>
    </w:p>
    <w:p w14:paraId="1829A063" w14:textId="5CFEC54E" w:rsidR="00726DE5" w:rsidRPr="007B053C" w:rsidRDefault="00726DE5" w:rsidP="00653955">
      <w:r w:rsidRPr="007B053C">
        <w:t>1. стрельба строго в горизонтальном направлении с измерением дальности полета пули;</w:t>
      </w:r>
    </w:p>
    <w:p w14:paraId="0FFAC76A" w14:textId="77777777" w:rsidR="00726DE5" w:rsidRPr="007B053C" w:rsidRDefault="00726DE5" w:rsidP="00653955">
      <w:r w:rsidRPr="007B053C">
        <w:t>2. стрельба в ящик с песком на жестком подвесе с измерением угла отклонения (стр. 11-12 книги Самарского Михайлова)</w:t>
      </w:r>
    </w:p>
    <w:p w14:paraId="22C0F1FF" w14:textId="77777777" w:rsidR="00726DE5" w:rsidRPr="007B053C" w:rsidRDefault="00726DE5" w:rsidP="00653955">
      <w:r w:rsidRPr="007B053C">
        <w:t xml:space="preserve">При моделировании второго предложения рассмотреть различные варианты использования фундаментальных законов природы (см. упражнение 1. на стр. 26). </w:t>
      </w:r>
    </w:p>
    <w:p w14:paraId="5F1077DC" w14:textId="77777777" w:rsidR="00726DE5" w:rsidRPr="007B053C" w:rsidRDefault="00726DE5" w:rsidP="00653955">
      <w:r w:rsidRPr="007B053C">
        <w:t>Построить три математических модели. При выборе параметров предположить, что скорость пули 800 м/сек.</w:t>
      </w:r>
    </w:p>
    <w:p w14:paraId="15D323EB" w14:textId="77777777" w:rsidR="00726DE5" w:rsidRPr="007B053C" w:rsidRDefault="00726DE5" w:rsidP="00653955">
      <w:r w:rsidRPr="007B053C">
        <w:t>Провести компьютерное моделирование натурных экспериментов.</w:t>
      </w:r>
    </w:p>
    <w:p w14:paraId="60159E8C" w14:textId="77777777" w:rsidR="00726DE5" w:rsidRPr="007B053C" w:rsidRDefault="00726DE5" w:rsidP="00653955">
      <w:r w:rsidRPr="007B053C">
        <w:t>Сравнить модели и сделать выводы. Оформить отчет с использованием стилей и форматирования.</w:t>
      </w:r>
    </w:p>
    <w:p w14:paraId="38705932" w14:textId="77777777" w:rsidR="00726DE5" w:rsidRPr="007B053C" w:rsidRDefault="00726DE5" w:rsidP="00726DE5">
      <w:pPr>
        <w:pStyle w:val="1"/>
        <w:rPr>
          <w:rFonts w:cs="Times New Roman"/>
        </w:rPr>
      </w:pPr>
      <w:r w:rsidRPr="007B053C">
        <w:rPr>
          <w:rFonts w:cs="Times New Roman"/>
        </w:rPr>
        <w:t>ВЫПОЛНЕНИЕ РАБОТЫ:</w:t>
      </w:r>
    </w:p>
    <w:p w14:paraId="10166443" w14:textId="40BDCB17" w:rsidR="00726DE5" w:rsidRPr="007B053C" w:rsidRDefault="00726DE5" w:rsidP="00762BF1">
      <w:pPr>
        <w:pStyle w:val="2"/>
        <w:rPr>
          <w:rFonts w:cs="Times New Roman"/>
        </w:rPr>
      </w:pPr>
      <w:r w:rsidRPr="007B053C">
        <w:rPr>
          <w:rFonts w:cs="Times New Roman"/>
        </w:rPr>
        <w:t>Модель</w:t>
      </w:r>
      <w:r w:rsidR="00A560ED">
        <w:rPr>
          <w:rFonts w:cs="Times New Roman"/>
          <w:lang w:val="en-US"/>
        </w:rPr>
        <w:t xml:space="preserve"> </w:t>
      </w:r>
      <w:r w:rsidR="00A560ED">
        <w:rPr>
          <w:rFonts w:cs="Times New Roman"/>
        </w:rPr>
        <w:t>без ящика</w:t>
      </w:r>
    </w:p>
    <w:p w14:paraId="50CE949C" w14:textId="37F7E4B9" w:rsidR="00726DE5" w:rsidRDefault="00726DE5" w:rsidP="005F787F">
      <w:pPr>
        <w:pStyle w:val="3"/>
      </w:pPr>
      <w:r w:rsidRPr="007B053C">
        <w:t xml:space="preserve">Описание модели: </w:t>
      </w:r>
    </w:p>
    <w:p w14:paraId="3C0E55BD" w14:textId="207F606D" w:rsidR="007B053C" w:rsidRDefault="007B053C" w:rsidP="00653955">
      <w:r>
        <w:t>Параметры модели:</w:t>
      </w:r>
    </w:p>
    <w:p w14:paraId="178172F9" w14:textId="0445868B" w:rsidR="00D917E7" w:rsidRDefault="00D917E7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 xml:space="preserve">m – </w:t>
      </w:r>
      <w:r>
        <w:t>масса пули</w:t>
      </w:r>
      <w:r w:rsidR="00405432">
        <w:t>, кг</w:t>
      </w:r>
      <w:r w:rsidRPr="005F787F">
        <w:rPr>
          <w:lang w:val="en-US"/>
        </w:rPr>
        <w:t>;</w:t>
      </w:r>
    </w:p>
    <w:p w14:paraId="51A30865" w14:textId="207DDC84" w:rsidR="007B053C" w:rsidRDefault="007B053C" w:rsidP="00653955">
      <w:pPr>
        <w:pStyle w:val="aa"/>
        <w:numPr>
          <w:ilvl w:val="0"/>
          <w:numId w:val="44"/>
        </w:numPr>
      </w:pPr>
      <w:r w:rsidRPr="007B053C">
        <w:t>g – ускорение свободного падения</w:t>
      </w:r>
      <w:r>
        <w:t xml:space="preserve">, </w:t>
      </w:r>
      <w:r w:rsidRPr="007B053C">
        <w:t>g = 9.8</w:t>
      </w:r>
      <w:r>
        <w:t>0665</w:t>
      </w:r>
      <w:r w:rsidRPr="007B053C">
        <w:t xml:space="preserve"> м/c</w:t>
      </w:r>
      <w:r w:rsidRPr="005F787F">
        <w:rPr>
          <w:vertAlign w:val="superscript"/>
        </w:rPr>
        <w:t>2</w:t>
      </w:r>
      <w:r w:rsidRPr="007B053C">
        <w:t>;</w:t>
      </w:r>
    </w:p>
    <w:p w14:paraId="2C0E2570" w14:textId="73B60166" w:rsidR="007B053C" w:rsidRDefault="007B053C" w:rsidP="00653955">
      <w:pPr>
        <w:pStyle w:val="aa"/>
        <w:numPr>
          <w:ilvl w:val="0"/>
          <w:numId w:val="44"/>
        </w:numPr>
      </w:pPr>
      <w:r w:rsidRPr="007B053C">
        <w:t>v</w:t>
      </w:r>
      <w:r w:rsidRPr="005F787F">
        <w:rPr>
          <w:vertAlign w:val="subscript"/>
        </w:rPr>
        <w:t>0</w:t>
      </w:r>
      <w:r w:rsidRPr="007B053C">
        <w:t xml:space="preserve"> – начальная скорость пули, </w:t>
      </w:r>
      <w:r w:rsidRPr="005F787F">
        <w:rPr>
          <w:lang w:val="en-US"/>
        </w:rPr>
        <w:t>v</w:t>
      </w:r>
      <w:r w:rsidRPr="005F787F">
        <w:rPr>
          <w:vertAlign w:val="subscript"/>
        </w:rPr>
        <w:t>0</w:t>
      </w:r>
      <w:r w:rsidRPr="007B053C">
        <w:t xml:space="preserve"> = 800 м/с;</w:t>
      </w:r>
    </w:p>
    <w:p w14:paraId="2860A61C" w14:textId="61221482" w:rsidR="00AF73E8" w:rsidRPr="007B053C" w:rsidRDefault="00AF73E8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>h</w:t>
      </w:r>
      <w:r w:rsidRPr="005F787F">
        <w:rPr>
          <w:vertAlign w:val="subscript"/>
        </w:rPr>
        <w:t>0</w:t>
      </w:r>
      <w:r w:rsidRPr="007B053C">
        <w:t xml:space="preserve"> – </w:t>
      </w:r>
      <w:r>
        <w:t>высота, на которой закреплено ружьё</w:t>
      </w:r>
      <w:r w:rsidR="001D37DA" w:rsidRPr="001D37DA">
        <w:t xml:space="preserve">, </w:t>
      </w:r>
      <w:r w:rsidR="001D37DA">
        <w:t>м</w:t>
      </w:r>
      <w:r w:rsidR="00D917E7" w:rsidRPr="00D917E7">
        <w:t>.</w:t>
      </w:r>
    </w:p>
    <w:p w14:paraId="7A7E3147" w14:textId="4C71CA04" w:rsidR="007B053C" w:rsidRDefault="007B053C" w:rsidP="00653955">
      <w:r>
        <w:t>Пространство состояний:</w:t>
      </w:r>
    </w:p>
    <w:p w14:paraId="7729CA98" w14:textId="2D706FDB" w:rsidR="00AF73E8" w:rsidRDefault="00AF73E8" w:rsidP="00653955">
      <w:pPr>
        <w:pStyle w:val="aa"/>
        <w:numPr>
          <w:ilvl w:val="0"/>
          <w:numId w:val="45"/>
        </w:numPr>
      </w:pPr>
      <w:r w:rsidRPr="005F787F">
        <w:rPr>
          <w:lang w:val="en-US"/>
        </w:rPr>
        <w:t>v</w:t>
      </w:r>
      <w:r w:rsidRPr="00AF73E8">
        <w:t xml:space="preserve"> </w:t>
      </w:r>
      <w:r>
        <w:t>–</w:t>
      </w:r>
      <w:r w:rsidRPr="00AF73E8">
        <w:t xml:space="preserve"> скорость пули</w:t>
      </w:r>
      <w:r w:rsidR="00405432">
        <w:t>, м/с</w:t>
      </w:r>
      <w:r w:rsidRPr="00405432">
        <w:t>;</w:t>
      </w:r>
    </w:p>
    <w:p w14:paraId="052455FF" w14:textId="7FA55B4F" w:rsidR="00021FF1" w:rsidRDefault="007B053C" w:rsidP="00653955">
      <w:pPr>
        <w:pStyle w:val="aa"/>
        <w:numPr>
          <w:ilvl w:val="0"/>
          <w:numId w:val="45"/>
        </w:numPr>
      </w:pPr>
      <w:r>
        <w:t>х</w:t>
      </w:r>
      <w:r w:rsidR="00AF73E8" w:rsidRPr="00AF73E8">
        <w:t>,</w:t>
      </w:r>
      <w:r w:rsidR="00AF73E8">
        <w:t xml:space="preserve"> </w:t>
      </w:r>
      <w:r w:rsidR="00AF73E8" w:rsidRPr="005F787F">
        <w:rPr>
          <w:lang w:val="en-US"/>
        </w:rPr>
        <w:t>y</w:t>
      </w:r>
      <w:r>
        <w:t xml:space="preserve"> – </w:t>
      </w:r>
      <w:r w:rsidR="00AF73E8">
        <w:t>координаты пули в пространстве</w:t>
      </w:r>
      <w:r w:rsidR="00D917E7" w:rsidRPr="00D917E7">
        <w:t>;</w:t>
      </w:r>
    </w:p>
    <w:p w14:paraId="5A187B1F" w14:textId="0836AFB8" w:rsidR="00D917E7" w:rsidRDefault="00D917E7" w:rsidP="00653955">
      <w:pPr>
        <w:pStyle w:val="aa"/>
        <w:numPr>
          <w:ilvl w:val="0"/>
          <w:numId w:val="45"/>
        </w:numPr>
      </w:pPr>
      <w:r w:rsidRPr="005F787F">
        <w:rPr>
          <w:lang w:val="en-US"/>
        </w:rPr>
        <w:t>s</w:t>
      </w:r>
      <w:r w:rsidRPr="00D917E7">
        <w:t xml:space="preserve"> </w:t>
      </w:r>
      <w:r>
        <w:t>– расстояние, которое пролетела пуля</w:t>
      </w:r>
      <w:r w:rsidR="00405432">
        <w:t>, м</w:t>
      </w:r>
      <w:r w:rsidRPr="00D917E7">
        <w:t>;</w:t>
      </w:r>
    </w:p>
    <w:p w14:paraId="445FE840" w14:textId="766CE513" w:rsidR="007B053C" w:rsidRPr="00AF73E8" w:rsidRDefault="00AF73E8" w:rsidP="00653955">
      <w:pPr>
        <w:pStyle w:val="aa"/>
        <w:numPr>
          <w:ilvl w:val="0"/>
          <w:numId w:val="45"/>
        </w:numPr>
      </w:pPr>
      <w:r w:rsidRPr="005F787F">
        <w:rPr>
          <w:lang w:val="en-US"/>
        </w:rPr>
        <w:t>h</w:t>
      </w:r>
      <w:r w:rsidR="00D917E7" w:rsidRPr="00D917E7">
        <w:t xml:space="preserve"> – </w:t>
      </w:r>
      <w:r w:rsidR="00D917E7">
        <w:t xml:space="preserve">высота, на которой оказалась пуля в конце пути, </w:t>
      </w:r>
      <w:r w:rsidR="00D917E7" w:rsidRPr="005F787F">
        <w:rPr>
          <w:lang w:val="en-US"/>
        </w:rPr>
        <w:t>h</w:t>
      </w:r>
      <w:r w:rsidR="00D917E7" w:rsidRPr="00D917E7">
        <w:t xml:space="preserve"> = 0</w:t>
      </w:r>
      <w:r w:rsidR="00405432">
        <w:t xml:space="preserve"> м</w:t>
      </w:r>
      <w:r w:rsidR="00D917E7" w:rsidRPr="00D917E7">
        <w:t>.</w:t>
      </w:r>
    </w:p>
    <w:p w14:paraId="71DA1E71" w14:textId="4BD5D0FA" w:rsidR="00AF73E8" w:rsidRDefault="00AF73E8" w:rsidP="00653955">
      <w:r>
        <w:t>Рисунок:</w:t>
      </w:r>
    </w:p>
    <w:p w14:paraId="64BEE54E" w14:textId="4C250666" w:rsidR="00AF73E8" w:rsidRDefault="006E2B2B" w:rsidP="00021FF1">
      <w:pPr>
        <w:pStyle w:val="a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68C643" wp14:editId="35FFEE41">
            <wp:extent cx="5381625" cy="1695450"/>
            <wp:effectExtent l="0" t="0" r="0" b="0"/>
            <wp:docPr id="817" name="Рисунок 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571D" w14:textId="77777777" w:rsidR="00A560ED" w:rsidRPr="00AF73E8" w:rsidRDefault="00A560ED" w:rsidP="00653955">
      <w:pPr>
        <w:rPr>
          <w:lang w:val="en-US"/>
        </w:rPr>
      </w:pPr>
    </w:p>
    <w:p w14:paraId="491A7086" w14:textId="556A8CD8" w:rsidR="00021FF1" w:rsidRPr="00021FF1" w:rsidRDefault="00021FF1" w:rsidP="005F787F">
      <w:pPr>
        <w:pStyle w:val="3"/>
      </w:pPr>
      <w:r>
        <w:t>Постановка задачи</w:t>
      </w:r>
      <w:r w:rsidRPr="00021FF1">
        <w:t xml:space="preserve">: </w:t>
      </w:r>
    </w:p>
    <w:p w14:paraId="48B13126" w14:textId="40BB34C2" w:rsidR="00726DE5" w:rsidRDefault="00726DE5" w:rsidP="00653955">
      <w:r w:rsidRPr="007B053C">
        <w:t xml:space="preserve">Стрельба </w:t>
      </w:r>
      <w:r w:rsidR="00021FF1">
        <w:t xml:space="preserve">строго </w:t>
      </w:r>
      <w:r w:rsidRPr="007B053C">
        <w:t>в горизонтальном направлении с измерением дальности полета пули. Ружье жестко закреплено параллельно земле на высоте h</w:t>
      </w:r>
      <w:r w:rsidR="00021FF1" w:rsidRPr="00021FF1">
        <w:rPr>
          <w:vertAlign w:val="subscript"/>
        </w:rPr>
        <w:t>0</w:t>
      </w:r>
      <w:r w:rsidRPr="007B053C">
        <w:t>.</w:t>
      </w:r>
    </w:p>
    <w:p w14:paraId="68E3D389" w14:textId="07371F8A" w:rsidR="00021FF1" w:rsidRPr="007B053C" w:rsidRDefault="00021FF1" w:rsidP="00653955">
      <w:r w:rsidRPr="00021FF1">
        <w:t>Объект исследования: скорость полёта пули.</w:t>
      </w:r>
    </w:p>
    <w:p w14:paraId="4B2DFDD8" w14:textId="77777777" w:rsidR="00726DE5" w:rsidRPr="007B053C" w:rsidRDefault="00726DE5" w:rsidP="005F787F">
      <w:pPr>
        <w:pStyle w:val="3"/>
      </w:pPr>
      <w:r w:rsidRPr="007B053C">
        <w:t>Идеализация объекта:</w:t>
      </w:r>
    </w:p>
    <w:p w14:paraId="0D4A2EC7" w14:textId="68C1B2C5" w:rsidR="00726DE5" w:rsidRPr="006148A9" w:rsidRDefault="00726DE5" w:rsidP="00653955">
      <w:pPr>
        <w:pStyle w:val="aa"/>
        <w:numPr>
          <w:ilvl w:val="0"/>
          <w:numId w:val="39"/>
        </w:numPr>
      </w:pPr>
      <w:r w:rsidRPr="006148A9">
        <w:t>Пренебрегаем сопротивлением воздуха;</w:t>
      </w:r>
    </w:p>
    <w:p w14:paraId="69F40DE6" w14:textId="3366ABCF" w:rsidR="00021FF1" w:rsidRDefault="006148A9" w:rsidP="00653955">
      <w:pPr>
        <w:pStyle w:val="aa"/>
        <w:numPr>
          <w:ilvl w:val="0"/>
          <w:numId w:val="39"/>
        </w:numPr>
      </w:pPr>
      <w:r>
        <w:t>Полагаем, что пуля вылетает без подскока, поэтому выстрел происходит строго горизонтально;</w:t>
      </w:r>
    </w:p>
    <w:p w14:paraId="04D9E5C4" w14:textId="2650BB29" w:rsidR="006148A9" w:rsidRPr="007B053C" w:rsidRDefault="006148A9" w:rsidP="00653955">
      <w:pPr>
        <w:pStyle w:val="aa"/>
        <w:numPr>
          <w:ilvl w:val="0"/>
          <w:numId w:val="39"/>
        </w:numPr>
      </w:pPr>
      <w:r>
        <w:t>Полагаем, что ствол оружия гладкий</w:t>
      </w:r>
      <w:r w:rsidR="00D917E7" w:rsidRPr="00D917E7">
        <w:t xml:space="preserve"> – </w:t>
      </w:r>
      <w:r w:rsidR="00D917E7">
        <w:t>трения нет</w:t>
      </w:r>
      <w:r>
        <w:t xml:space="preserve"> и пуля не вращается;</w:t>
      </w:r>
    </w:p>
    <w:p w14:paraId="054EB534" w14:textId="54194B6E" w:rsidR="00726DE5" w:rsidRPr="007B053C" w:rsidRDefault="00726DE5" w:rsidP="00653955">
      <w:pPr>
        <w:pStyle w:val="aa"/>
        <w:numPr>
          <w:ilvl w:val="0"/>
          <w:numId w:val="39"/>
        </w:numPr>
      </w:pPr>
      <w:r w:rsidRPr="007B053C">
        <w:t xml:space="preserve">Предполагается, что поверхность </w:t>
      </w:r>
      <w:r w:rsidR="006148A9">
        <w:t>з</w:t>
      </w:r>
      <w:r w:rsidRPr="007B053C">
        <w:t>емли плоская;</w:t>
      </w:r>
    </w:p>
    <w:p w14:paraId="5EA6C14F" w14:textId="7DBC6105" w:rsidR="00726DE5" w:rsidRPr="007B053C" w:rsidRDefault="00726DE5" w:rsidP="00653955">
      <w:pPr>
        <w:pStyle w:val="aa"/>
        <w:numPr>
          <w:ilvl w:val="0"/>
          <w:numId w:val="39"/>
        </w:numPr>
      </w:pPr>
      <w:r w:rsidRPr="007B053C">
        <w:t>Ускорение свободного падения величина постоянная.</w:t>
      </w:r>
    </w:p>
    <w:p w14:paraId="270838C2" w14:textId="34B57900" w:rsidR="00726DE5" w:rsidRPr="007B053C" w:rsidRDefault="00726DE5" w:rsidP="005F787F">
      <w:pPr>
        <w:pStyle w:val="3"/>
      </w:pPr>
      <w:r w:rsidRPr="007B053C">
        <w:t>Алгоритм решения:</w:t>
      </w:r>
    </w:p>
    <w:p w14:paraId="57ACCCCF" w14:textId="1C08A5F5" w:rsidR="001953EC" w:rsidRDefault="00D917E7" w:rsidP="00653955">
      <w:r>
        <w:t xml:space="preserve">Движение по оси </w:t>
      </w:r>
      <w:r>
        <w:rPr>
          <w:lang w:val="en-US"/>
        </w:rPr>
        <w:t>x</w:t>
      </w:r>
      <w:r w:rsidRPr="00D917E7">
        <w:t xml:space="preserve"> будет определяться формулой равномерного движения, так как мы </w:t>
      </w:r>
      <w:r w:rsidR="001953EC">
        <w:t xml:space="preserve">идеализировали объект и, например, </w:t>
      </w:r>
      <w:r w:rsidRPr="00D917E7">
        <w:t>пренебрег</w:t>
      </w:r>
      <w:r w:rsidR="001953EC">
        <w:t>ли</w:t>
      </w:r>
      <w:r w:rsidRPr="00D917E7">
        <w:t xml:space="preserve"> сопротивлением воздуха. </w:t>
      </w:r>
      <w:r w:rsidR="001953EC">
        <w:t xml:space="preserve">Движение по оси </w:t>
      </w:r>
      <w:r w:rsidR="001953EC">
        <w:rPr>
          <w:lang w:val="en-US"/>
        </w:rPr>
        <w:t>y</w:t>
      </w:r>
      <w:r w:rsidR="001953EC" w:rsidRPr="001953EC">
        <w:t xml:space="preserve"> </w:t>
      </w:r>
      <w:r w:rsidR="001953EC">
        <w:t>определятся формулой равноускоренного движения. Получаем систему:</w:t>
      </w:r>
    </w:p>
    <w:p w14:paraId="49A01BB8" w14:textId="1AC7FEC3" w:rsidR="00D1003F" w:rsidRPr="007B053C" w:rsidRDefault="003206C9" w:rsidP="006E2B2B">
      <w:pPr>
        <w:pStyle w:val="a8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093798CB" w14:textId="61E81F19" w:rsidR="00D1003F" w:rsidRPr="007B053C" w:rsidRDefault="00D1003F" w:rsidP="00653955">
      <w:r w:rsidRPr="007B053C">
        <w:t>x - координата пули по горизонтали</w:t>
      </w:r>
      <w:r w:rsidR="00AC5545" w:rsidRPr="007B053C">
        <w:t xml:space="preserve">, </w:t>
      </w:r>
      <w:r w:rsidRPr="007B053C">
        <w:t>y - координата пули по вертикали</w:t>
      </w:r>
      <w:r w:rsidR="00AC5545" w:rsidRPr="007B053C">
        <w:t xml:space="preserve">, </w:t>
      </w:r>
      <w:r w:rsidRPr="007B053C">
        <w:t>h</w:t>
      </w:r>
      <w:r w:rsidR="006E2B2B" w:rsidRPr="006E2B2B">
        <w:rPr>
          <w:vertAlign w:val="subscript"/>
        </w:rPr>
        <w:t>0</w:t>
      </w:r>
      <w:r w:rsidRPr="007B053C">
        <w:t xml:space="preserve"> - высота, на которой закреплено ружье</w:t>
      </w:r>
      <w:r w:rsidR="00AC5545" w:rsidRPr="007B053C">
        <w:t xml:space="preserve">, </w:t>
      </w:r>
      <w:r w:rsidRPr="007B053C">
        <w:t>g – ускорение свободного падения</w:t>
      </w:r>
      <w:r w:rsidR="00AC5545" w:rsidRPr="007B053C">
        <w:t xml:space="preserve">, </w:t>
      </w:r>
      <w:r w:rsidRPr="007B053C">
        <w:t>v</w:t>
      </w:r>
      <w:r w:rsidR="006E2B2B" w:rsidRPr="006E2B2B">
        <w:rPr>
          <w:vertAlign w:val="subscript"/>
        </w:rPr>
        <w:t>0</w:t>
      </w:r>
      <w:r w:rsidRPr="007B053C">
        <w:t xml:space="preserve"> – начальная скорость пули</w:t>
      </w:r>
      <w:r w:rsidR="00AC5545" w:rsidRPr="007B053C">
        <w:t xml:space="preserve">, </w:t>
      </w:r>
      <w:r w:rsidRPr="007B053C">
        <w:t>t – время полета пули.</w:t>
      </w:r>
    </w:p>
    <w:p w14:paraId="7CE212B5" w14:textId="5D7EB4EB" w:rsidR="00D1003F" w:rsidRDefault="00D1003F" w:rsidP="00653955">
      <w:r w:rsidRPr="007B053C">
        <w:t xml:space="preserve">Если </w:t>
      </w:r>
      <w:r w:rsidR="006E2B2B">
        <w:rPr>
          <w:lang w:val="en-US"/>
        </w:rPr>
        <w:t>s</w:t>
      </w:r>
      <w:r w:rsidRPr="007B053C">
        <w:t xml:space="preserve"> – расстояние, которое пролетела пуля</w:t>
      </w:r>
      <w:r w:rsidR="006E2B2B" w:rsidRPr="006E2B2B">
        <w:t xml:space="preserve"> </w:t>
      </w:r>
      <w:r w:rsidR="006E2B2B">
        <w:t xml:space="preserve">по оси </w:t>
      </w:r>
      <w:r w:rsidR="006E2B2B">
        <w:rPr>
          <w:lang w:val="en-US"/>
        </w:rPr>
        <w:t>x</w:t>
      </w:r>
      <w:r w:rsidR="006E2B2B">
        <w:t xml:space="preserve">, а </w:t>
      </w:r>
      <w:r w:rsidR="006E2B2B">
        <w:rPr>
          <w:lang w:val="en-US"/>
        </w:rPr>
        <w:t>h</w:t>
      </w:r>
      <w:r w:rsidR="006E2B2B" w:rsidRPr="006E2B2B">
        <w:t xml:space="preserve"> = 0 </w:t>
      </w:r>
      <w:r w:rsidR="006E2B2B">
        <w:t>–</w:t>
      </w:r>
      <w:r w:rsidR="006E2B2B" w:rsidRPr="006E2B2B">
        <w:t xml:space="preserve"> </w:t>
      </w:r>
      <w:r w:rsidR="006E2B2B">
        <w:t xml:space="preserve">высота по оси </w:t>
      </w:r>
      <w:r w:rsidR="006E2B2B">
        <w:rPr>
          <w:lang w:val="en-US"/>
        </w:rPr>
        <w:t>y</w:t>
      </w:r>
      <w:r w:rsidRPr="007B053C">
        <w:t xml:space="preserve">, тогда: </w:t>
      </w:r>
    </w:p>
    <w:p w14:paraId="276B687A" w14:textId="57967501" w:rsidR="00D1003F" w:rsidRPr="007B053C" w:rsidRDefault="003206C9" w:rsidP="006E2B2B">
      <w:pPr>
        <w:pStyle w:val="a8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0 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0=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g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042A98B8" w14:textId="77777777" w:rsidR="006E2B2B" w:rsidRDefault="00D1003F" w:rsidP="00653955">
      <w:r w:rsidRPr="007B053C">
        <w:t xml:space="preserve">Из первого уравнения выражаем скорость, из второго время. </w:t>
      </w:r>
    </w:p>
    <w:p w14:paraId="1112F51F" w14:textId="17975D58" w:rsidR="006E2B2B" w:rsidRPr="006E2B2B" w:rsidRDefault="003206C9" w:rsidP="006E2B2B">
      <w:pPr>
        <w:pStyle w:val="a8"/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 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 xml:space="preserve">t= 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den>
                      </m:f>
                    </m:e>
                  </m:rad>
                </m:e>
              </m:eqArr>
            </m:e>
          </m:d>
        </m:oMath>
      </m:oMathPara>
    </w:p>
    <w:p w14:paraId="7724998E" w14:textId="77667B2A" w:rsidR="006E2B2B" w:rsidRPr="006E2B2B" w:rsidRDefault="00D1003F" w:rsidP="00653955">
      <w:r w:rsidRPr="007B053C">
        <w:t xml:space="preserve">Подставляем время в первое уравнение и получаем: </w:t>
      </w:r>
    </w:p>
    <w:p w14:paraId="3EB842F7" w14:textId="18FD061E" w:rsidR="006E2B2B" w:rsidRPr="007B053C" w:rsidRDefault="00A560ED" w:rsidP="00A560ED">
      <w:pPr>
        <w:pStyle w:val="a8"/>
        <w:ind w:firstLine="0"/>
      </w:pPr>
      <m:oMathPara>
        <m:oMath>
          <m:r>
            <w:rPr>
              <w:rFonts w:ascii="Cambria Math" w:hAnsi="Cambria Math"/>
            </w:rPr>
            <m:t>v=s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26BA0C2D" w14:textId="3190045A" w:rsidR="00D1003F" w:rsidRPr="007B053C" w:rsidRDefault="00AC5545" w:rsidP="00653955">
      <w:r w:rsidRPr="007B053C">
        <w:rPr>
          <w:lang w:val="en-US"/>
        </w:rPr>
        <w:t xml:space="preserve">    </w:t>
      </w:r>
    </w:p>
    <w:p w14:paraId="0D1E9D1D" w14:textId="5B74D37B" w:rsidR="00D1003F" w:rsidRPr="007B053C" w:rsidRDefault="00AC5545" w:rsidP="005F787F">
      <w:pPr>
        <w:pStyle w:val="3"/>
        <w:rPr>
          <w:lang w:val="en-US"/>
        </w:rPr>
      </w:pPr>
      <w:r w:rsidRPr="007B053C">
        <w:t xml:space="preserve">Реализация </w:t>
      </w:r>
    </w:p>
    <w:p w14:paraId="599DD510" w14:textId="629FD630" w:rsidR="00383782" w:rsidRPr="00030D35" w:rsidRDefault="00383782" w:rsidP="00653955">
      <w:pPr>
        <w:rPr>
          <w:noProof/>
          <w:highlight w:val="yellow"/>
        </w:rPr>
      </w:pPr>
      <w:r w:rsidRPr="00030D35">
        <w:rPr>
          <w:noProof/>
          <w:highlight w:val="yellow"/>
        </w:rPr>
        <w:t xml:space="preserve">Запускаемый файл </w:t>
      </w:r>
      <w:r w:rsidRPr="00030D35">
        <w:rPr>
          <w:noProof/>
          <w:highlight w:val="yellow"/>
          <w:lang w:val="en-US"/>
        </w:rPr>
        <w:t>task</w:t>
      </w:r>
      <w:r w:rsidRPr="00030D35">
        <w:rPr>
          <w:noProof/>
          <w:highlight w:val="yellow"/>
        </w:rPr>
        <w:t>1.</w:t>
      </w:r>
      <w:r w:rsidRPr="00030D35">
        <w:rPr>
          <w:noProof/>
          <w:highlight w:val="yellow"/>
          <w:lang w:val="en-US"/>
        </w:rPr>
        <w:t>ipynb</w:t>
      </w:r>
    </w:p>
    <w:p w14:paraId="7C6D9ED2" w14:textId="5B596E24" w:rsidR="00D135C2" w:rsidRDefault="00D135C2" w:rsidP="00D135C2">
      <w:pPr>
        <w:rPr>
          <w:noProof/>
        </w:rPr>
      </w:pPr>
      <w:r>
        <w:rPr>
          <w:noProof/>
          <w:highlight w:val="yellow"/>
        </w:rPr>
        <w:t>Сохраненный</w:t>
      </w:r>
      <w:r w:rsidRPr="00030D35">
        <w:rPr>
          <w:noProof/>
          <w:highlight w:val="yellow"/>
        </w:rPr>
        <w:t xml:space="preserve"> пример в файле </w:t>
      </w:r>
      <w:r w:rsidRPr="00030D35">
        <w:rPr>
          <w:noProof/>
          <w:highlight w:val="yellow"/>
          <w:lang w:val="en-US"/>
        </w:rPr>
        <w:t>task</w:t>
      </w:r>
      <w:r>
        <w:rPr>
          <w:noProof/>
          <w:highlight w:val="yellow"/>
        </w:rPr>
        <w:t>1</w:t>
      </w:r>
      <w:r w:rsidRPr="00030D35">
        <w:rPr>
          <w:noProof/>
          <w:highlight w:val="yellow"/>
        </w:rPr>
        <w:t>.</w:t>
      </w:r>
      <w:r w:rsidRPr="00030D35">
        <w:rPr>
          <w:noProof/>
          <w:highlight w:val="yellow"/>
          <w:lang w:val="en-US"/>
        </w:rPr>
        <w:t>html</w:t>
      </w:r>
    </w:p>
    <w:p w14:paraId="26FF5364" w14:textId="20CA56C5" w:rsidR="00030D35" w:rsidRDefault="00030D35" w:rsidP="00653955">
      <w:pPr>
        <w:rPr>
          <w:noProof/>
        </w:rPr>
      </w:pPr>
      <w:r>
        <w:rPr>
          <w:noProof/>
        </w:rPr>
        <w:t>При 100 выстрелах получился такой график распределений скоростей.</w:t>
      </w:r>
    </w:p>
    <w:p w14:paraId="21A606F2" w14:textId="66F658B8" w:rsidR="006114CF" w:rsidRDefault="00527662" w:rsidP="00E55762">
      <w:pPr>
        <w:pStyle w:val="a8"/>
        <w:jc w:val="left"/>
        <w:rPr>
          <w:noProof/>
        </w:rPr>
      </w:pPr>
      <w:r>
        <w:rPr>
          <w:noProof/>
        </w:rPr>
        <w:drawing>
          <wp:inline distT="0" distB="0" distL="0" distR="0" wp14:anchorId="13B686DA" wp14:editId="5C602446">
            <wp:extent cx="3857625" cy="3067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6505" w14:textId="5BEC986A" w:rsidR="00030D35" w:rsidRDefault="00030D35" w:rsidP="00653955">
      <w:pPr>
        <w:rPr>
          <w:noProof/>
        </w:rPr>
      </w:pPr>
      <w:r>
        <w:rPr>
          <w:noProof/>
        </w:rPr>
        <w:t>График зависимости расстояния, на которое улетела пуля, от её начальной скорости. Красным отмечан идеальный случай.</w:t>
      </w:r>
    </w:p>
    <w:p w14:paraId="55F70B5A" w14:textId="4AE6DEFD" w:rsidR="00030D35" w:rsidRDefault="00527662" w:rsidP="00E55762">
      <w:pPr>
        <w:pStyle w:val="a8"/>
        <w:jc w:val="left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6057750" wp14:editId="6ABF0503">
            <wp:extent cx="3790950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6775" w14:textId="165AA04D" w:rsidR="00030D35" w:rsidRPr="00103F8D" w:rsidRDefault="00103F8D" w:rsidP="00653955">
      <w:pPr>
        <w:rPr>
          <w:noProof/>
        </w:rPr>
      </w:pPr>
      <w:r>
        <w:rPr>
          <w:noProof/>
        </w:rPr>
        <w:t>Оценка результатов:</w:t>
      </w:r>
    </w:p>
    <w:p w14:paraId="4C1FDA79" w14:textId="77777777" w:rsidR="00527662" w:rsidRPr="00527662" w:rsidRDefault="00527662" w:rsidP="003206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527662">
        <w:rPr>
          <w:noProof/>
          <w:lang w:val="en-US"/>
        </w:rPr>
        <w:t>meanV</w:t>
      </w:r>
      <w:r w:rsidRPr="00527662">
        <w:rPr>
          <w:noProof/>
        </w:rPr>
        <w:t xml:space="preserve">: 800.6346290126015 </w:t>
      </w:r>
    </w:p>
    <w:p w14:paraId="7D0D2E18" w14:textId="77777777" w:rsidR="00527662" w:rsidRPr="00527662" w:rsidRDefault="00527662" w:rsidP="003206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527662">
        <w:rPr>
          <w:noProof/>
          <w:lang w:val="en-US"/>
        </w:rPr>
        <w:t>stdV</w:t>
      </w:r>
      <w:r w:rsidRPr="00527662">
        <w:rPr>
          <w:noProof/>
        </w:rPr>
        <w:t xml:space="preserve">: 31.741879994163224 </w:t>
      </w:r>
    </w:p>
    <w:p w14:paraId="7DAE3C43" w14:textId="77777777" w:rsidR="00527662" w:rsidRPr="00527662" w:rsidRDefault="00527662" w:rsidP="003206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527662">
        <w:rPr>
          <w:noProof/>
          <w:lang w:val="en-US"/>
        </w:rPr>
        <w:t>disV</w:t>
      </w:r>
      <w:r w:rsidRPr="00527662">
        <w:rPr>
          <w:noProof/>
        </w:rPr>
        <w:t>: 1007.5469455638595</w:t>
      </w:r>
    </w:p>
    <w:p w14:paraId="2905BF76" w14:textId="204AC5C3" w:rsidR="00103F8D" w:rsidRPr="00030D35" w:rsidRDefault="00527662" w:rsidP="003206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  <w:lang w:val="en-US"/>
        </w:rPr>
      </w:pPr>
      <w:r w:rsidRPr="00527662">
        <w:rPr>
          <w:noProof/>
          <w:lang w:val="en-US"/>
        </w:rPr>
        <w:t>errS: 3 %</w:t>
      </w:r>
    </w:p>
    <w:p w14:paraId="1DC823EB" w14:textId="694B7D64" w:rsidR="00726DE5" w:rsidRPr="007B053C" w:rsidRDefault="00726DE5" w:rsidP="00762BF1">
      <w:pPr>
        <w:pStyle w:val="2"/>
        <w:rPr>
          <w:rFonts w:cs="Times New Roman"/>
        </w:rPr>
      </w:pPr>
      <w:r w:rsidRPr="007B053C">
        <w:rPr>
          <w:rFonts w:cs="Times New Roman"/>
        </w:rPr>
        <w:t>Модель, использующая закон сохранения энергии</w:t>
      </w:r>
    </w:p>
    <w:p w14:paraId="39CD5FCF" w14:textId="77777777" w:rsidR="00E55762" w:rsidRDefault="00E55762" w:rsidP="005F787F">
      <w:pPr>
        <w:pStyle w:val="3"/>
      </w:pPr>
      <w:r w:rsidRPr="007B053C">
        <w:t xml:space="preserve">Описание модели: </w:t>
      </w:r>
    </w:p>
    <w:p w14:paraId="16E16DA8" w14:textId="77777777" w:rsidR="00E55762" w:rsidRDefault="00E55762" w:rsidP="00653955">
      <w:r>
        <w:t>Параметры модели:</w:t>
      </w:r>
    </w:p>
    <w:p w14:paraId="61387742" w14:textId="7BC54E2E" w:rsidR="00E55762" w:rsidRPr="001F04A4" w:rsidRDefault="00E55762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 xml:space="preserve">m – </w:t>
      </w:r>
      <w:r>
        <w:t>масса пули</w:t>
      </w:r>
      <w:r w:rsidR="00903708">
        <w:t>, кг</w:t>
      </w:r>
      <w:r w:rsidRPr="005F787F">
        <w:rPr>
          <w:lang w:val="en-US"/>
        </w:rPr>
        <w:t>;</w:t>
      </w:r>
    </w:p>
    <w:p w14:paraId="5B55404F" w14:textId="7E5F26A1" w:rsidR="001F04A4" w:rsidRPr="001F04A4" w:rsidRDefault="001F04A4" w:rsidP="00405432">
      <w:pPr>
        <w:pStyle w:val="a8"/>
        <w:numPr>
          <w:ilvl w:val="0"/>
          <w:numId w:val="44"/>
        </w:numPr>
      </w:pPr>
      <w:r>
        <w:rPr>
          <w:lang w:val="en-US"/>
        </w:rPr>
        <w:t>c</w:t>
      </w:r>
      <w:r w:rsidRPr="00405432">
        <w:t xml:space="preserve"> – </w:t>
      </w:r>
      <w:r>
        <w:t>удельная теплоёмкость</w:t>
      </w:r>
      <w:r w:rsidR="00405432">
        <w:t xml:space="preserve"> свинца, с = 140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Дж</m:t>
            </m:r>
          </m:num>
          <m:den>
            <m:r>
              <w:rPr>
                <w:rFonts w:ascii="Cambria Math" w:hAnsi="Cambria Math"/>
              </w:rPr>
              <m:t>кг ℃</m:t>
            </m:r>
          </m:den>
        </m:f>
      </m:oMath>
      <w:r w:rsidR="00405432">
        <w:t>;</w:t>
      </w:r>
    </w:p>
    <w:p w14:paraId="5ADD4FD3" w14:textId="37429F8A" w:rsidR="001F04A4" w:rsidRPr="001F04A4" w:rsidRDefault="001F04A4" w:rsidP="00653955">
      <w:pPr>
        <w:pStyle w:val="aa"/>
        <w:numPr>
          <w:ilvl w:val="0"/>
          <w:numId w:val="44"/>
        </w:numPr>
      </w:pPr>
      <m:oMath>
        <m:r>
          <w:rPr>
            <w:rFonts w:ascii="Cambria Math" w:hAnsi="Cambria Math"/>
          </w:rPr>
          <m:t>λ</m:t>
        </m:r>
      </m:oMath>
      <w:r w:rsidRPr="001F04A4">
        <w:t xml:space="preserve"> – </w:t>
      </w:r>
      <w:r>
        <w:t xml:space="preserve">удельная теплота плавления свинца, </w:t>
      </w:r>
      <m:oMath>
        <m:r>
          <w:rPr>
            <w:rFonts w:ascii="Cambria Math" w:hAnsi="Cambria Math"/>
          </w:rPr>
          <m:t xml:space="preserve">λ= </m:t>
        </m:r>
      </m:oMath>
      <w:r>
        <w:t>25000 Дж/кг;</w:t>
      </w:r>
    </w:p>
    <w:p w14:paraId="00D0B1A7" w14:textId="418DCB58" w:rsidR="001F04A4" w:rsidRPr="00903708" w:rsidRDefault="001F04A4" w:rsidP="00653955">
      <w:pPr>
        <w:pStyle w:val="aa"/>
        <w:numPr>
          <w:ilvl w:val="0"/>
          <w:numId w:val="44"/>
        </w:numPr>
      </w:pPr>
      <m:oMath>
        <m:r>
          <w:rPr>
            <w:rFonts w:ascii="Cambria Math" w:hAnsi="Cambria Math"/>
          </w:rPr>
          <m:t>∆</m:t>
        </m:r>
      </m:oMath>
      <w:r w:rsidRPr="005F787F">
        <w:rPr>
          <w:lang w:val="en-US"/>
        </w:rPr>
        <w:t>t</w:t>
      </w:r>
      <w:r w:rsidRPr="00405432">
        <w:t xml:space="preserve"> – </w:t>
      </w:r>
      <w:r>
        <w:t>изменение температуры пули</w:t>
      </w:r>
      <w:r w:rsidR="00405432">
        <w:t xml:space="preserve">, </w:t>
      </w:r>
      <m:oMath>
        <m:r>
          <w:rPr>
            <w:rFonts w:ascii="Cambria Math" w:hAnsi="Cambria Math"/>
          </w:rPr>
          <m:t>∆</m:t>
        </m:r>
      </m:oMath>
      <w:r w:rsidR="00405432" w:rsidRPr="005F787F">
        <w:rPr>
          <w:lang w:val="en-US"/>
        </w:rPr>
        <w:t>t</w:t>
      </w:r>
      <w:r w:rsidR="00405432">
        <w:t xml:space="preserve"> = 327 </w:t>
      </w:r>
      <m:oMath>
        <m:r>
          <w:rPr>
            <w:rFonts w:ascii="Cambria Math" w:hAnsi="Cambria Math"/>
          </w:rPr>
          <m:t>℃</m:t>
        </m:r>
      </m:oMath>
      <w:r w:rsidR="00405432">
        <w:t>;</w:t>
      </w:r>
    </w:p>
    <w:p w14:paraId="44047FCE" w14:textId="27322F64" w:rsidR="00903708" w:rsidRPr="00903708" w:rsidRDefault="00903708" w:rsidP="00653955">
      <w:pPr>
        <w:pStyle w:val="aa"/>
        <w:numPr>
          <w:ilvl w:val="0"/>
          <w:numId w:val="44"/>
        </w:numPr>
      </w:pPr>
      <w:r>
        <w:rPr>
          <w:lang w:val="en-US"/>
        </w:rPr>
        <w:t>M</w:t>
      </w:r>
      <w:r w:rsidRPr="00903708">
        <w:t xml:space="preserve"> – масса </w:t>
      </w:r>
      <w:r>
        <w:t>груза, кг</w:t>
      </w:r>
      <w:r w:rsidRPr="00903708">
        <w:t>;</w:t>
      </w:r>
    </w:p>
    <w:p w14:paraId="2BC75369" w14:textId="3C640965" w:rsidR="00903708" w:rsidRDefault="00903708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>l</w:t>
      </w:r>
      <w:r w:rsidRPr="00903708">
        <w:t xml:space="preserve"> – </w:t>
      </w:r>
      <w:r>
        <w:t>длина стержня, на котором находится груз, м;</w:t>
      </w:r>
    </w:p>
    <w:p w14:paraId="4E4405C7" w14:textId="77777777" w:rsidR="00E55762" w:rsidRDefault="00E55762" w:rsidP="00653955">
      <w:pPr>
        <w:pStyle w:val="aa"/>
        <w:numPr>
          <w:ilvl w:val="0"/>
          <w:numId w:val="44"/>
        </w:numPr>
      </w:pPr>
      <w:r w:rsidRPr="007B053C">
        <w:t>g – ускорение свободного падения</w:t>
      </w:r>
      <w:r>
        <w:t xml:space="preserve">, </w:t>
      </w:r>
      <w:r w:rsidRPr="007B053C">
        <w:t>g = 9.8</w:t>
      </w:r>
      <w:r>
        <w:t>0665</w:t>
      </w:r>
      <w:r w:rsidRPr="007B053C">
        <w:t xml:space="preserve"> м/c</w:t>
      </w:r>
      <w:r w:rsidRPr="005F787F">
        <w:rPr>
          <w:vertAlign w:val="superscript"/>
        </w:rPr>
        <w:t>2</w:t>
      </w:r>
      <w:r w:rsidRPr="007B053C">
        <w:t>;</w:t>
      </w:r>
    </w:p>
    <w:p w14:paraId="229E853A" w14:textId="77777777" w:rsidR="00E55762" w:rsidRDefault="00E55762" w:rsidP="00653955">
      <w:pPr>
        <w:pStyle w:val="aa"/>
        <w:numPr>
          <w:ilvl w:val="0"/>
          <w:numId w:val="44"/>
        </w:numPr>
      </w:pPr>
      <w:r w:rsidRPr="007B053C">
        <w:t>v</w:t>
      </w:r>
      <w:r w:rsidRPr="005F787F">
        <w:rPr>
          <w:vertAlign w:val="subscript"/>
        </w:rPr>
        <w:t>0</w:t>
      </w:r>
      <w:r w:rsidRPr="007B053C">
        <w:t xml:space="preserve"> – начальная скорость пули, </w:t>
      </w:r>
      <w:r w:rsidRPr="005F787F">
        <w:rPr>
          <w:lang w:val="en-US"/>
        </w:rPr>
        <w:t>v</w:t>
      </w:r>
      <w:r w:rsidRPr="005F787F">
        <w:rPr>
          <w:vertAlign w:val="subscript"/>
        </w:rPr>
        <w:t>0</w:t>
      </w:r>
      <w:r w:rsidRPr="007B053C">
        <w:t xml:space="preserve"> = 800 м/с;</w:t>
      </w:r>
    </w:p>
    <w:p w14:paraId="3669C50F" w14:textId="3597731B" w:rsidR="00E55762" w:rsidRPr="007B053C" w:rsidRDefault="00E55762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>h</w:t>
      </w:r>
      <w:r w:rsidRPr="005F787F">
        <w:rPr>
          <w:vertAlign w:val="subscript"/>
        </w:rPr>
        <w:t>0</w:t>
      </w:r>
      <w:r w:rsidRPr="007B053C">
        <w:t xml:space="preserve"> – </w:t>
      </w:r>
      <w:r>
        <w:t>высота, на которой закреплено ружьё</w:t>
      </w:r>
      <w:r w:rsidR="00405432">
        <w:t>, м</w:t>
      </w:r>
      <w:r w:rsidRPr="00D917E7">
        <w:t>.</w:t>
      </w:r>
    </w:p>
    <w:p w14:paraId="12B992C4" w14:textId="034553F8" w:rsidR="00E55762" w:rsidRDefault="00E55762" w:rsidP="00653955">
      <w:r>
        <w:t>Пространство состояний:</w:t>
      </w:r>
    </w:p>
    <w:p w14:paraId="15B2FC55" w14:textId="01E2233E" w:rsidR="00903708" w:rsidRDefault="00903708" w:rsidP="00653955">
      <w:pPr>
        <w:pStyle w:val="aa"/>
        <w:numPr>
          <w:ilvl w:val="0"/>
          <w:numId w:val="47"/>
        </w:numPr>
      </w:pPr>
      <w:r>
        <w:t>α – максимальный угол, на который отклонился груз</w:t>
      </w:r>
      <w:r w:rsidR="00405432">
        <w:t xml:space="preserve">, рад или </w:t>
      </w:r>
      <w:r w:rsidR="00405432">
        <w:rPr>
          <w:rFonts w:ascii="Arial" w:hAnsi="Arial" w:cs="Arial"/>
          <w:color w:val="333333"/>
          <w:sz w:val="27"/>
          <w:szCs w:val="27"/>
          <w:shd w:val="clear" w:color="auto" w:fill="FFFFFF"/>
        </w:rPr>
        <w:t>°</w:t>
      </w:r>
      <w:r>
        <w:t>.</w:t>
      </w:r>
    </w:p>
    <w:p w14:paraId="35714CC8" w14:textId="77777777" w:rsidR="00E55762" w:rsidRDefault="00E55762" w:rsidP="00653955">
      <w:r>
        <w:t>Рисунок:</w:t>
      </w:r>
    </w:p>
    <w:p w14:paraId="569B692D" w14:textId="14160BEC" w:rsidR="00E55762" w:rsidRDefault="001D37DA" w:rsidP="001D37DA">
      <w:pPr>
        <w:pStyle w:val="a8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06FC5C" wp14:editId="769A2F50">
            <wp:extent cx="2733675" cy="23145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B8FE" w14:textId="77777777" w:rsidR="00E55762" w:rsidRPr="00AF73E8" w:rsidRDefault="00E55762" w:rsidP="00653955">
      <w:pPr>
        <w:rPr>
          <w:lang w:val="en-US"/>
        </w:rPr>
      </w:pPr>
    </w:p>
    <w:p w14:paraId="6CABB359" w14:textId="77777777" w:rsidR="00E55762" w:rsidRPr="00021FF1" w:rsidRDefault="00E55762" w:rsidP="005F787F">
      <w:pPr>
        <w:pStyle w:val="3"/>
      </w:pPr>
      <w:r>
        <w:t>Постановка задачи</w:t>
      </w:r>
      <w:r w:rsidRPr="00021FF1">
        <w:t xml:space="preserve">: </w:t>
      </w:r>
    </w:p>
    <w:p w14:paraId="4E3019B9" w14:textId="77777777" w:rsidR="001D37DA" w:rsidRDefault="001D37DA" w:rsidP="00653955">
      <w:r w:rsidRPr="001D37DA">
        <w:t>Стрельба строго в горизонтальном направлении по ящику с песком массой M, закрепленном на стержне длины l. При стрельбе из ружья пуля массой m попадает в ящик, стержень отклоняется на некоторый угол α.</w:t>
      </w:r>
    </w:p>
    <w:p w14:paraId="7F72E241" w14:textId="6376588E" w:rsidR="00E55762" w:rsidRPr="007B053C" w:rsidRDefault="00E55762" w:rsidP="00653955">
      <w:r w:rsidRPr="00021FF1">
        <w:t>Объект исследования: скорость полёта пули.</w:t>
      </w:r>
    </w:p>
    <w:p w14:paraId="755ED617" w14:textId="77777777" w:rsidR="00E55762" w:rsidRPr="007B053C" w:rsidRDefault="00E55762" w:rsidP="005F787F">
      <w:pPr>
        <w:pStyle w:val="3"/>
      </w:pPr>
      <w:r w:rsidRPr="007B053C">
        <w:t>Идеализация объекта:</w:t>
      </w:r>
    </w:p>
    <w:p w14:paraId="52482192" w14:textId="77777777" w:rsidR="00E55762" w:rsidRPr="006148A9" w:rsidRDefault="00E55762" w:rsidP="00653955">
      <w:pPr>
        <w:pStyle w:val="aa"/>
        <w:numPr>
          <w:ilvl w:val="0"/>
          <w:numId w:val="47"/>
        </w:numPr>
      </w:pPr>
      <w:r w:rsidRPr="006148A9">
        <w:t>Пренебрегаем сопротивлением воздуха;</w:t>
      </w:r>
    </w:p>
    <w:p w14:paraId="343CC990" w14:textId="77777777" w:rsidR="00E55762" w:rsidRDefault="00E55762" w:rsidP="00653955">
      <w:pPr>
        <w:pStyle w:val="aa"/>
        <w:numPr>
          <w:ilvl w:val="0"/>
          <w:numId w:val="47"/>
        </w:numPr>
      </w:pPr>
      <w:r>
        <w:t>Полагаем, что пуля вылетает без подскока, поэтому выстрел происходит строго горизонтально;</w:t>
      </w:r>
    </w:p>
    <w:p w14:paraId="1B0D65E4" w14:textId="6A0E259A" w:rsidR="00E55762" w:rsidRDefault="00E55762" w:rsidP="00653955">
      <w:pPr>
        <w:pStyle w:val="aa"/>
        <w:numPr>
          <w:ilvl w:val="0"/>
          <w:numId w:val="47"/>
        </w:numPr>
      </w:pPr>
      <w:r>
        <w:t>Полагаем, что ствол оружия гладкий</w:t>
      </w:r>
      <w:r w:rsidRPr="00D917E7">
        <w:t xml:space="preserve"> – </w:t>
      </w:r>
      <w:r>
        <w:t>трения нет и пуля не вращается;</w:t>
      </w:r>
    </w:p>
    <w:p w14:paraId="3BC570EB" w14:textId="26D20598" w:rsidR="002F7308" w:rsidRDefault="002F7308" w:rsidP="00653955">
      <w:pPr>
        <w:pStyle w:val="aa"/>
        <w:numPr>
          <w:ilvl w:val="0"/>
          <w:numId w:val="47"/>
        </w:numPr>
      </w:pPr>
      <w:r w:rsidRPr="002F7308">
        <w:t>Пренебрегаем трением в точке подвеса;</w:t>
      </w:r>
    </w:p>
    <w:p w14:paraId="20A85ED7" w14:textId="0D32228B" w:rsidR="002F7308" w:rsidRPr="007B053C" w:rsidRDefault="002F7308" w:rsidP="00653955">
      <w:pPr>
        <w:pStyle w:val="aa"/>
        <w:numPr>
          <w:ilvl w:val="0"/>
          <w:numId w:val="47"/>
        </w:numPr>
      </w:pPr>
      <w:r>
        <w:t>Стержень нерастяжимый;</w:t>
      </w:r>
    </w:p>
    <w:p w14:paraId="6C0AA7BA" w14:textId="77777777" w:rsidR="00E55762" w:rsidRPr="007B053C" w:rsidRDefault="00E55762" w:rsidP="00653955">
      <w:pPr>
        <w:pStyle w:val="aa"/>
        <w:numPr>
          <w:ilvl w:val="0"/>
          <w:numId w:val="47"/>
        </w:numPr>
      </w:pPr>
      <w:r w:rsidRPr="007B053C">
        <w:t xml:space="preserve">Предполагается, что поверхность </w:t>
      </w:r>
      <w:r>
        <w:t>з</w:t>
      </w:r>
      <w:r w:rsidRPr="007B053C">
        <w:t>емли плоская;</w:t>
      </w:r>
    </w:p>
    <w:p w14:paraId="6FD18AD8" w14:textId="77777777" w:rsidR="00E55762" w:rsidRPr="007B053C" w:rsidRDefault="00E55762" w:rsidP="00653955">
      <w:pPr>
        <w:pStyle w:val="aa"/>
        <w:numPr>
          <w:ilvl w:val="0"/>
          <w:numId w:val="47"/>
        </w:numPr>
      </w:pPr>
      <w:r w:rsidRPr="007B053C">
        <w:t>Ускорение свободного падения величина постоянная.</w:t>
      </w:r>
    </w:p>
    <w:p w14:paraId="54C87F79" w14:textId="77777777" w:rsidR="00E55762" w:rsidRPr="007B053C" w:rsidRDefault="00E55762" w:rsidP="005F787F">
      <w:pPr>
        <w:pStyle w:val="3"/>
      </w:pPr>
      <w:r w:rsidRPr="007B053C">
        <w:t>Алгоритм решения:</w:t>
      </w:r>
    </w:p>
    <w:p w14:paraId="202AE107" w14:textId="79D539A0" w:rsidR="00564793" w:rsidRDefault="00564793" w:rsidP="00653955">
      <w:r>
        <w:t>Закон сохранения энергии (ЗСЭ):</w:t>
      </w:r>
    </w:p>
    <w:p w14:paraId="04109DDF" w14:textId="41CE1CC7" w:rsidR="00564793" w:rsidRPr="00564793" w:rsidRDefault="003206C9" w:rsidP="00564793">
      <w:pPr>
        <w:pStyle w:val="a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k2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1596D70E" w14:textId="40F0A32A" w:rsidR="00564793" w:rsidRDefault="00564793" w:rsidP="00653955">
      <w:r w:rsidRPr="00564793">
        <w:t>где E</w:t>
      </w:r>
      <w:r w:rsidRPr="00564793">
        <w:rPr>
          <w:vertAlign w:val="subscript"/>
        </w:rPr>
        <w:t>k1</w:t>
      </w:r>
      <w:r w:rsidRPr="00564793">
        <w:t xml:space="preserve"> – это кинетическая энергия пули до столкновения, E</w:t>
      </w:r>
      <w:r w:rsidRPr="00564793">
        <w:rPr>
          <w:vertAlign w:val="subscript"/>
        </w:rPr>
        <w:t>k2</w:t>
      </w:r>
      <w:r w:rsidRPr="00564793">
        <w:t xml:space="preserve"> – это кинетическая энергия системы пуля – груз, </w:t>
      </w:r>
      <w:proofErr w:type="spellStart"/>
      <w:r w:rsidRPr="00564793">
        <w:t>E</w:t>
      </w:r>
      <w:r w:rsidRPr="00564793">
        <w:rPr>
          <w:vertAlign w:val="subscript"/>
        </w:rPr>
        <w:t>t</w:t>
      </w:r>
      <w:proofErr w:type="spellEnd"/>
      <w:r w:rsidRPr="00564793">
        <w:t xml:space="preserve"> – это тепловая энерги</w:t>
      </w:r>
      <w:r w:rsidR="00805D3C">
        <w:t>я</w:t>
      </w:r>
      <w:r w:rsidR="001F04A4">
        <w:t>, выделенная при столкновении</w:t>
      </w:r>
      <w:r w:rsidRPr="00564793">
        <w:t xml:space="preserve">, </w:t>
      </w:r>
      <w:proofErr w:type="spellStart"/>
      <w:r w:rsidRPr="00564793">
        <w:t>E</w:t>
      </w:r>
      <w:r w:rsidRPr="00564793">
        <w:rPr>
          <w:vertAlign w:val="subscript"/>
        </w:rPr>
        <w:t>п</w:t>
      </w:r>
      <w:proofErr w:type="spellEnd"/>
      <w:r w:rsidRPr="00564793">
        <w:t xml:space="preserve"> – это потенциальная энергия системы пуля – груз.</w:t>
      </w:r>
    </w:p>
    <w:p w14:paraId="7FC991C2" w14:textId="0E32FB0A" w:rsidR="00E55762" w:rsidRDefault="001F04A4" w:rsidP="00653955">
      <w:r>
        <w:t>Распишем энергии:</w:t>
      </w:r>
    </w:p>
    <w:p w14:paraId="54D560FC" w14:textId="049BF88A" w:rsidR="001F04A4" w:rsidRPr="00405432" w:rsidRDefault="003206C9" w:rsidP="001F04A4">
      <w:pPr>
        <w:pStyle w:val="a8"/>
        <w:rPr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lang w:val="en-US" w:eastAsia="en-US"/>
                </w:rPr>
                <m:t>m</m:t>
              </m:r>
              <m:sSubSup>
                <m:sSubSupPr>
                  <m:ctrlPr>
                    <w:rPr>
                      <w:rFonts w:ascii="Cambria Math" w:eastAsia="Calibri" w:hAnsi="Cambria Math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lang w:val="en-US" w:eastAsia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en-US" w:eastAsia="en-US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en-US" w:eastAsia="en-US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lang w:eastAsia="en-US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eastAsia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eastAsia="en-US"/>
                    </w:rPr>
                    <m:t>+</m:t>
                  </m:r>
                  <m:r>
                    <w:rPr>
                      <w:rFonts w:ascii="Cambria Math" w:eastAsia="Calibri" w:hAnsi="Cambria Math"/>
                      <w:lang w:eastAsia="en-US"/>
                    </w:rPr>
                    <m:t>M</m:t>
                  </m:r>
                </m:e>
              </m:d>
              <m:r>
                <w:rPr>
                  <w:rFonts w:ascii="Cambria Math" w:eastAsia="Calibri" w:hAnsi="Cambria Math"/>
                  <w:lang w:val="en-US" w:eastAsia="en-US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lang w:eastAsia="en-US"/>
            </w:rPr>
            <m:t>+</m:t>
          </m:r>
          <m:d>
            <m:dPr>
              <m:ctrlPr>
                <w:rPr>
                  <w:rFonts w:ascii="Cambria Math" w:eastAsia="Calibri" w:hAnsi="Cambria Math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lang w:eastAsia="en-US"/>
                </w:rPr>
                <m:t>cm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∆</m:t>
              </m:r>
              <m:r>
                <w:rPr>
                  <w:rFonts w:ascii="Cambria Math" w:eastAsia="Calibri" w:hAnsi="Cambria Math"/>
                  <w:lang w:eastAsia="en-US"/>
                </w:rPr>
                <m:t>t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+</m:t>
              </m:r>
              <m:r>
                <w:rPr>
                  <w:rFonts w:ascii="Cambria Math" w:eastAsia="Calibri" w:hAnsi="Cambria Math"/>
                  <w:lang w:eastAsia="en-US"/>
                </w:rPr>
                <m:t>λm</m:t>
              </m:r>
            </m:e>
          </m:d>
          <m:r>
            <m:rPr>
              <m:sty m:val="p"/>
            </m:rPr>
            <w:rPr>
              <w:rFonts w:ascii="Cambria Math" w:eastAsia="Calibri" w:hAnsi="Cambria Math"/>
              <w:lang w:eastAsia="en-US"/>
            </w:rPr>
            <m:t>=</m:t>
          </m:r>
          <m:d>
            <m:dPr>
              <m:ctrlPr>
                <w:rPr>
                  <w:rFonts w:ascii="Cambria Math" w:eastAsia="Calibri" w:hAnsi="Cambria Math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lang w:eastAsia="en-US"/>
                </w:rPr>
                <m:t>m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+</m:t>
              </m:r>
              <m:r>
                <w:rPr>
                  <w:rFonts w:ascii="Cambria Math" w:eastAsia="Calibri" w:hAnsi="Cambria Math"/>
                  <w:lang w:eastAsia="en-US"/>
                </w:rPr>
                <m:t>M</m:t>
              </m:r>
            </m:e>
          </m:d>
          <m:r>
            <w:rPr>
              <w:rFonts w:ascii="Cambria Math" w:eastAsia="Calibri" w:hAnsi="Cambria Math"/>
              <w:lang w:eastAsia="en-US"/>
            </w:rPr>
            <m:t>gl</m:t>
          </m:r>
          <m:d>
            <m:dPr>
              <m:ctrlPr>
                <w:rPr>
                  <w:rFonts w:ascii="Cambria Math" w:eastAsia="Calibri" w:hAnsi="Cambria Math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1-</m:t>
              </m:r>
              <m:r>
                <w:rPr>
                  <w:rFonts w:ascii="Cambria Math" w:eastAsia="Calibri" w:hAnsi="Cambria Math"/>
                  <w:lang w:eastAsia="en-US"/>
                </w:rPr>
                <m:t>cosα</m:t>
              </m:r>
            </m:e>
          </m:d>
          <m:r>
            <m:rPr>
              <m:sty m:val="p"/>
            </m:rPr>
            <w:rPr>
              <w:rFonts w:ascii="Cambria Math" w:eastAsia="Calibri" w:hAnsi="Cambria Math"/>
              <w:lang w:eastAsia="en-US"/>
            </w:rPr>
            <m:t>+</m:t>
          </m:r>
          <m:d>
            <m:dPr>
              <m:ctrlPr>
                <w:rPr>
                  <w:rFonts w:ascii="Cambria Math" w:eastAsia="Calibri" w:hAnsi="Cambria Math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lang w:eastAsia="en-US"/>
                </w:rPr>
                <m:t>cm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∆</m:t>
              </m:r>
              <m:r>
                <w:rPr>
                  <w:rFonts w:ascii="Cambria Math" w:eastAsia="Calibri" w:hAnsi="Cambria Math"/>
                  <w:lang w:eastAsia="en-US"/>
                </w:rPr>
                <m:t>t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+</m:t>
              </m:r>
              <m:r>
                <w:rPr>
                  <w:rFonts w:ascii="Cambria Math" w:eastAsia="Calibri" w:hAnsi="Cambria Math"/>
                  <w:lang w:eastAsia="en-US"/>
                </w:rPr>
                <m:t>λm</m:t>
              </m:r>
            </m:e>
          </m:d>
        </m:oMath>
      </m:oMathPara>
    </w:p>
    <w:p w14:paraId="2FEA2523" w14:textId="77777777" w:rsidR="009E5F8C" w:rsidRPr="00405432" w:rsidRDefault="009E5F8C" w:rsidP="00653955">
      <w:pPr>
        <w:rPr>
          <w:lang w:eastAsia="en-US"/>
        </w:rPr>
      </w:pPr>
      <w:r w:rsidRPr="00405432">
        <w:lastRenderedPageBreak/>
        <w:t xml:space="preserve">Выразим </w:t>
      </w:r>
      <m:oMath>
        <m:r>
          <m:rPr>
            <m:sty m:val="p"/>
          </m:rPr>
          <w:rPr>
            <w:rFonts w:ascii="Cambria Math" w:eastAsia="Calibri" w:hAnsi="Cambria Math"/>
            <w:lang w:eastAsia="en-US"/>
          </w:rPr>
          <m:t>cos</m:t>
        </m:r>
        <m:r>
          <w:rPr>
            <w:rFonts w:ascii="Cambria Math" w:eastAsia="Calibri" w:hAnsi="Cambria Math"/>
            <w:lang w:eastAsia="en-US"/>
          </w:rPr>
          <m:t>(α)</m:t>
        </m:r>
      </m:oMath>
      <w:r w:rsidRPr="00405432">
        <w:rPr>
          <w:lang w:eastAsia="en-US"/>
        </w:rPr>
        <w:t>:</w:t>
      </w:r>
    </w:p>
    <w:p w14:paraId="0350055B" w14:textId="7FBB2868" w:rsidR="009E5F8C" w:rsidRPr="009E5F8C" w:rsidRDefault="009E5F8C" w:rsidP="009E5F8C">
      <w:pPr>
        <w:pStyle w:val="a8"/>
        <w:rPr>
          <w:bCs/>
        </w:rPr>
      </w:pPr>
      <m:oMathPara>
        <m:oMath>
          <m:r>
            <w:rPr>
              <w:rFonts w:ascii="Cambria Math" w:hAnsi="Cambria Math"/>
            </w:rPr>
            <m:t xml:space="preserve">cosa=1-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m+M</m:t>
                  </m:r>
                </m:e>
              </m:d>
              <m:r>
                <w:rPr>
                  <w:rFonts w:ascii="Cambria Math" w:hAnsi="Cambria Math"/>
                </w:rPr>
                <m:t>gl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cm∆t+λm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m+M</m:t>
                  </m:r>
                </m:e>
              </m:d>
              <m:r>
                <w:rPr>
                  <w:rFonts w:ascii="Cambria Math" w:hAnsi="Cambria Math"/>
                </w:rPr>
                <m:t>gl</m:t>
              </m:r>
            </m:den>
          </m:f>
        </m:oMath>
      </m:oMathPara>
    </w:p>
    <w:p w14:paraId="6E9A8A2A" w14:textId="6C6F4251" w:rsidR="00405432" w:rsidRDefault="00405432" w:rsidP="00653955">
      <w:r>
        <w:t>Выразим начальную скорость:</w:t>
      </w:r>
    </w:p>
    <w:p w14:paraId="0D254459" w14:textId="4A0A1B36" w:rsidR="00405432" w:rsidRPr="009E5F8C" w:rsidRDefault="003206C9" w:rsidP="00405432">
      <w:pPr>
        <w:pStyle w:val="a8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2(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m+M</m:t>
                      </m:r>
                    </m:e>
                  </m:d>
                  <m:r>
                    <w:rPr>
                      <w:rFonts w:ascii="Cambria Math" w:hAnsi="Cambria Math"/>
                    </w:rPr>
                    <m:t>gl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1-cosα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cm∆t+λm</m:t>
                      </m: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14:paraId="00C2C328" w14:textId="77777777" w:rsidR="009E5F8C" w:rsidRPr="00405432" w:rsidRDefault="009E5F8C" w:rsidP="00653955"/>
    <w:p w14:paraId="72E9B423" w14:textId="77777777" w:rsidR="00E55762" w:rsidRPr="007B053C" w:rsidRDefault="00E55762" w:rsidP="005F787F">
      <w:pPr>
        <w:pStyle w:val="3"/>
        <w:rPr>
          <w:lang w:val="en-US"/>
        </w:rPr>
      </w:pPr>
      <w:r w:rsidRPr="007B053C">
        <w:t xml:space="preserve">Реализация </w:t>
      </w:r>
    </w:p>
    <w:p w14:paraId="0AB09BE1" w14:textId="6BFD0957" w:rsidR="00E55762" w:rsidRPr="00030D35" w:rsidRDefault="00E55762" w:rsidP="00653955">
      <w:pPr>
        <w:rPr>
          <w:noProof/>
          <w:highlight w:val="yellow"/>
        </w:rPr>
      </w:pPr>
      <w:r w:rsidRPr="00030D35">
        <w:rPr>
          <w:noProof/>
          <w:highlight w:val="yellow"/>
        </w:rPr>
        <w:t xml:space="preserve">Запускаемый файл </w:t>
      </w:r>
      <w:r w:rsidRPr="00030D35">
        <w:rPr>
          <w:noProof/>
          <w:highlight w:val="yellow"/>
          <w:lang w:val="en-US"/>
        </w:rPr>
        <w:t>task</w:t>
      </w:r>
      <w:r w:rsidR="00903708">
        <w:rPr>
          <w:noProof/>
          <w:highlight w:val="yellow"/>
          <w:lang w:val="en-US"/>
        </w:rPr>
        <w:t>2</w:t>
      </w:r>
      <w:r w:rsidRPr="00030D35">
        <w:rPr>
          <w:noProof/>
          <w:highlight w:val="yellow"/>
        </w:rPr>
        <w:t>.</w:t>
      </w:r>
      <w:r w:rsidRPr="00030D35">
        <w:rPr>
          <w:noProof/>
          <w:highlight w:val="yellow"/>
          <w:lang w:val="en-US"/>
        </w:rPr>
        <w:t>ipynb</w:t>
      </w:r>
    </w:p>
    <w:p w14:paraId="6D245503" w14:textId="5A9172CE" w:rsidR="00D135C2" w:rsidRDefault="00D135C2" w:rsidP="00D135C2">
      <w:pPr>
        <w:rPr>
          <w:noProof/>
        </w:rPr>
      </w:pPr>
      <w:r>
        <w:rPr>
          <w:noProof/>
          <w:highlight w:val="yellow"/>
        </w:rPr>
        <w:t>Сохраненный</w:t>
      </w:r>
      <w:r w:rsidRPr="00030D35">
        <w:rPr>
          <w:noProof/>
          <w:highlight w:val="yellow"/>
        </w:rPr>
        <w:t xml:space="preserve"> пример в файле </w:t>
      </w:r>
      <w:r w:rsidRPr="00030D35">
        <w:rPr>
          <w:noProof/>
          <w:highlight w:val="yellow"/>
          <w:lang w:val="en-US"/>
        </w:rPr>
        <w:t>task</w:t>
      </w:r>
      <w:r>
        <w:rPr>
          <w:noProof/>
          <w:highlight w:val="yellow"/>
        </w:rPr>
        <w:t>2</w:t>
      </w:r>
      <w:r w:rsidRPr="00030D35">
        <w:rPr>
          <w:noProof/>
          <w:highlight w:val="yellow"/>
        </w:rPr>
        <w:t>.</w:t>
      </w:r>
      <w:r w:rsidRPr="00030D35">
        <w:rPr>
          <w:noProof/>
          <w:highlight w:val="yellow"/>
          <w:lang w:val="en-US"/>
        </w:rPr>
        <w:t>html</w:t>
      </w:r>
    </w:p>
    <w:p w14:paraId="4948F489" w14:textId="77777777" w:rsidR="00E55762" w:rsidRDefault="00E55762" w:rsidP="00653955">
      <w:pPr>
        <w:rPr>
          <w:noProof/>
        </w:rPr>
      </w:pPr>
      <w:r>
        <w:rPr>
          <w:noProof/>
        </w:rPr>
        <w:t>При 100 выстрелах получился такой график распределений скоростей.</w:t>
      </w:r>
    </w:p>
    <w:p w14:paraId="0ED9F906" w14:textId="734E1816" w:rsidR="00E55762" w:rsidRDefault="00527662" w:rsidP="00E97B2D">
      <w:pPr>
        <w:pStyle w:val="a8"/>
        <w:jc w:val="left"/>
        <w:rPr>
          <w:noProof/>
        </w:rPr>
      </w:pPr>
      <w:r>
        <w:rPr>
          <w:noProof/>
        </w:rPr>
        <w:drawing>
          <wp:inline distT="0" distB="0" distL="0" distR="0" wp14:anchorId="15FF05EC" wp14:editId="7392E102">
            <wp:extent cx="4705350" cy="3895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31912" w14:textId="7B97963E" w:rsidR="00E55762" w:rsidRDefault="00E55762" w:rsidP="00653955">
      <w:pPr>
        <w:rPr>
          <w:noProof/>
        </w:rPr>
      </w:pPr>
      <w:r>
        <w:rPr>
          <w:noProof/>
        </w:rPr>
        <w:t xml:space="preserve">График зависимости </w:t>
      </w:r>
      <w:r w:rsidR="00527662">
        <w:rPr>
          <w:noProof/>
        </w:rPr>
        <w:t>угла</w:t>
      </w:r>
      <w:r>
        <w:rPr>
          <w:noProof/>
        </w:rPr>
        <w:t>, на котор</w:t>
      </w:r>
      <w:r w:rsidR="00527662">
        <w:rPr>
          <w:noProof/>
        </w:rPr>
        <w:t>ый</w:t>
      </w:r>
      <w:r>
        <w:rPr>
          <w:noProof/>
        </w:rPr>
        <w:t xml:space="preserve"> </w:t>
      </w:r>
      <w:r w:rsidR="00527662">
        <w:rPr>
          <w:noProof/>
        </w:rPr>
        <w:t>отклонилась система пуля - груз</w:t>
      </w:r>
      <w:r>
        <w:rPr>
          <w:noProof/>
        </w:rPr>
        <w:t>, от начальной скорости</w:t>
      </w:r>
      <w:r w:rsidR="00527662">
        <w:rPr>
          <w:noProof/>
        </w:rPr>
        <w:t xml:space="preserve"> пули</w:t>
      </w:r>
      <w:r>
        <w:rPr>
          <w:noProof/>
        </w:rPr>
        <w:t>. Красным отмечан идеальный случай.</w:t>
      </w:r>
    </w:p>
    <w:p w14:paraId="5255A2BA" w14:textId="05AB549D" w:rsidR="00E55762" w:rsidRPr="00527662" w:rsidRDefault="00527662" w:rsidP="00E97B2D">
      <w:pPr>
        <w:pStyle w:val="a8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18D9BF1D" wp14:editId="74857839">
            <wp:extent cx="4657725" cy="33337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0E4D" w14:textId="59E31C88" w:rsidR="00527662" w:rsidRDefault="00E55762" w:rsidP="00653955">
      <w:pPr>
        <w:rPr>
          <w:noProof/>
        </w:rPr>
      </w:pPr>
      <w:r>
        <w:rPr>
          <w:noProof/>
        </w:rPr>
        <w:t>Оценка результатов:</w:t>
      </w:r>
    </w:p>
    <w:p w14:paraId="174A9CDC" w14:textId="77777777" w:rsidR="00527662" w:rsidRDefault="00527662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 xml:space="preserve">meanV: 800.7098529439506 </w:t>
      </w:r>
    </w:p>
    <w:p w14:paraId="24706988" w14:textId="77777777" w:rsidR="00527662" w:rsidRDefault="00527662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 xml:space="preserve">stdV: 5.836295829089208 </w:t>
      </w:r>
    </w:p>
    <w:p w14:paraId="078D566F" w14:textId="77777777" w:rsidR="00527662" w:rsidRDefault="00527662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disV: 34.06234900464408</w:t>
      </w:r>
    </w:p>
    <w:p w14:paraId="7CC89DBB" w14:textId="46804A18" w:rsidR="005F787F" w:rsidRDefault="00527662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errA: 1 %</w:t>
      </w:r>
    </w:p>
    <w:p w14:paraId="04F001F3" w14:textId="02972DE7" w:rsidR="008B5263" w:rsidRPr="007B053C" w:rsidRDefault="008B5263" w:rsidP="00762BF1">
      <w:pPr>
        <w:pStyle w:val="2"/>
        <w:rPr>
          <w:rFonts w:cs="Times New Roman"/>
        </w:rPr>
      </w:pPr>
      <w:r w:rsidRPr="007B053C">
        <w:rPr>
          <w:rFonts w:cs="Times New Roman"/>
        </w:rPr>
        <w:t>Модель, использующая закон</w:t>
      </w:r>
      <w:r w:rsidR="00762BF1" w:rsidRPr="007B053C">
        <w:rPr>
          <w:rFonts w:cs="Times New Roman"/>
        </w:rPr>
        <w:t>ы</w:t>
      </w:r>
      <w:r w:rsidRPr="007B053C">
        <w:rPr>
          <w:rFonts w:cs="Times New Roman"/>
        </w:rPr>
        <w:t xml:space="preserve"> сохранения импульса</w:t>
      </w:r>
      <w:r w:rsidR="00762BF1" w:rsidRPr="007B053C">
        <w:rPr>
          <w:rFonts w:cs="Times New Roman"/>
        </w:rPr>
        <w:t xml:space="preserve"> и энергии</w:t>
      </w:r>
    </w:p>
    <w:p w14:paraId="2DCF68D8" w14:textId="77777777" w:rsidR="002F7308" w:rsidRDefault="002F7308" w:rsidP="002F7308">
      <w:pPr>
        <w:pStyle w:val="3"/>
      </w:pPr>
      <w:r w:rsidRPr="007B053C">
        <w:t xml:space="preserve">Описание модели: </w:t>
      </w:r>
    </w:p>
    <w:p w14:paraId="08F60508" w14:textId="77777777" w:rsidR="002F7308" w:rsidRDefault="002F7308" w:rsidP="00653955">
      <w:r>
        <w:t>Параметры модели:</w:t>
      </w:r>
    </w:p>
    <w:p w14:paraId="612BC039" w14:textId="77777777" w:rsidR="002F7308" w:rsidRPr="001F04A4" w:rsidRDefault="002F7308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 xml:space="preserve">m – </w:t>
      </w:r>
      <w:r>
        <w:t>масса пули, кг</w:t>
      </w:r>
      <w:r w:rsidRPr="005F787F">
        <w:rPr>
          <w:lang w:val="en-US"/>
        </w:rPr>
        <w:t>;</w:t>
      </w:r>
    </w:p>
    <w:p w14:paraId="6730B965" w14:textId="77777777" w:rsidR="002F7308" w:rsidRPr="00903708" w:rsidRDefault="002F7308" w:rsidP="00653955">
      <w:pPr>
        <w:pStyle w:val="aa"/>
        <w:numPr>
          <w:ilvl w:val="0"/>
          <w:numId w:val="44"/>
        </w:numPr>
      </w:pPr>
      <w:r>
        <w:rPr>
          <w:lang w:val="en-US"/>
        </w:rPr>
        <w:t>M</w:t>
      </w:r>
      <w:r w:rsidRPr="00903708">
        <w:t xml:space="preserve"> – масса </w:t>
      </w:r>
      <w:r>
        <w:t>груза, кг</w:t>
      </w:r>
      <w:r w:rsidRPr="00903708">
        <w:t>;</w:t>
      </w:r>
    </w:p>
    <w:p w14:paraId="5345496F" w14:textId="77777777" w:rsidR="002F7308" w:rsidRDefault="002F7308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>l</w:t>
      </w:r>
      <w:r w:rsidRPr="00903708">
        <w:t xml:space="preserve"> – </w:t>
      </w:r>
      <w:r>
        <w:t>длина стержня, на котором находится груз, м;</w:t>
      </w:r>
    </w:p>
    <w:p w14:paraId="241EF6D3" w14:textId="77777777" w:rsidR="002F7308" w:rsidRDefault="002F7308" w:rsidP="00653955">
      <w:pPr>
        <w:pStyle w:val="aa"/>
        <w:numPr>
          <w:ilvl w:val="0"/>
          <w:numId w:val="44"/>
        </w:numPr>
      </w:pPr>
      <w:r w:rsidRPr="007B053C">
        <w:t>g – ускорение свободного падения</w:t>
      </w:r>
      <w:r>
        <w:t xml:space="preserve">, </w:t>
      </w:r>
      <w:r w:rsidRPr="007B053C">
        <w:t>g = 9.8</w:t>
      </w:r>
      <w:r>
        <w:t>0665</w:t>
      </w:r>
      <w:r w:rsidRPr="007B053C">
        <w:t xml:space="preserve"> м/c</w:t>
      </w:r>
      <w:r w:rsidRPr="005F787F">
        <w:rPr>
          <w:vertAlign w:val="superscript"/>
        </w:rPr>
        <w:t>2</w:t>
      </w:r>
      <w:r w:rsidRPr="007B053C">
        <w:t>;</w:t>
      </w:r>
    </w:p>
    <w:p w14:paraId="52EFCBC7" w14:textId="77777777" w:rsidR="002F7308" w:rsidRDefault="002F7308" w:rsidP="00653955">
      <w:pPr>
        <w:pStyle w:val="aa"/>
        <w:numPr>
          <w:ilvl w:val="0"/>
          <w:numId w:val="44"/>
        </w:numPr>
      </w:pPr>
      <w:r w:rsidRPr="007B053C">
        <w:t>v</w:t>
      </w:r>
      <w:r w:rsidRPr="005F787F">
        <w:rPr>
          <w:vertAlign w:val="subscript"/>
        </w:rPr>
        <w:t>0</w:t>
      </w:r>
      <w:r w:rsidRPr="007B053C">
        <w:t xml:space="preserve"> – начальная скорость пули, </w:t>
      </w:r>
      <w:r w:rsidRPr="005F787F">
        <w:rPr>
          <w:lang w:val="en-US"/>
        </w:rPr>
        <w:t>v</w:t>
      </w:r>
      <w:r w:rsidRPr="005F787F">
        <w:rPr>
          <w:vertAlign w:val="subscript"/>
        </w:rPr>
        <w:t>0</w:t>
      </w:r>
      <w:r w:rsidRPr="007B053C">
        <w:t xml:space="preserve"> = 800 м/с;</w:t>
      </w:r>
    </w:p>
    <w:p w14:paraId="546963F0" w14:textId="77777777" w:rsidR="002F7308" w:rsidRPr="007B053C" w:rsidRDefault="002F7308" w:rsidP="00653955">
      <w:pPr>
        <w:pStyle w:val="aa"/>
        <w:numPr>
          <w:ilvl w:val="0"/>
          <w:numId w:val="44"/>
        </w:numPr>
      </w:pPr>
      <w:r w:rsidRPr="005F787F">
        <w:rPr>
          <w:lang w:val="en-US"/>
        </w:rPr>
        <w:t>h</w:t>
      </w:r>
      <w:r w:rsidRPr="005F787F">
        <w:rPr>
          <w:vertAlign w:val="subscript"/>
        </w:rPr>
        <w:t>0</w:t>
      </w:r>
      <w:r w:rsidRPr="007B053C">
        <w:t xml:space="preserve"> – </w:t>
      </w:r>
      <w:r>
        <w:t>высота, на которой закреплено ружьё, м</w:t>
      </w:r>
      <w:r w:rsidRPr="00D917E7">
        <w:t>.</w:t>
      </w:r>
    </w:p>
    <w:p w14:paraId="6A2BD570" w14:textId="77777777" w:rsidR="002F7308" w:rsidRDefault="002F7308" w:rsidP="00653955">
      <w:r>
        <w:t>Пространство состояний:</w:t>
      </w:r>
    </w:p>
    <w:p w14:paraId="2EA80F11" w14:textId="77777777" w:rsidR="002F7308" w:rsidRDefault="002F7308" w:rsidP="00653955">
      <w:pPr>
        <w:pStyle w:val="aa"/>
        <w:numPr>
          <w:ilvl w:val="0"/>
          <w:numId w:val="47"/>
        </w:numPr>
      </w:pPr>
      <w:r>
        <w:t xml:space="preserve">α – максимальный угол, на который отклонился груз, рад или 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°</w:t>
      </w:r>
      <w:r>
        <w:t>.</w:t>
      </w:r>
    </w:p>
    <w:p w14:paraId="0056CFCE" w14:textId="77777777" w:rsidR="002F7308" w:rsidRDefault="002F7308" w:rsidP="00653955">
      <w:r>
        <w:t>Рисунок:</w:t>
      </w:r>
    </w:p>
    <w:p w14:paraId="1D6EB009" w14:textId="77777777" w:rsidR="002F7308" w:rsidRDefault="002F7308" w:rsidP="002F7308">
      <w:pPr>
        <w:pStyle w:val="a8"/>
        <w:jc w:val="left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FB1713" wp14:editId="7CB1075F">
            <wp:extent cx="2733675" cy="2314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0477" w14:textId="77777777" w:rsidR="002F7308" w:rsidRPr="00AF73E8" w:rsidRDefault="002F7308" w:rsidP="00653955">
      <w:pPr>
        <w:rPr>
          <w:lang w:val="en-US"/>
        </w:rPr>
      </w:pPr>
    </w:p>
    <w:p w14:paraId="2A0C1E20" w14:textId="77777777" w:rsidR="002F7308" w:rsidRPr="00021FF1" w:rsidRDefault="002F7308" w:rsidP="002F7308">
      <w:pPr>
        <w:pStyle w:val="3"/>
      </w:pPr>
      <w:r>
        <w:t>Постановка задачи</w:t>
      </w:r>
      <w:r w:rsidRPr="00021FF1">
        <w:t xml:space="preserve">: </w:t>
      </w:r>
    </w:p>
    <w:p w14:paraId="2DEC83BF" w14:textId="77777777" w:rsidR="002F7308" w:rsidRDefault="002F7308" w:rsidP="00653955">
      <w:r w:rsidRPr="001D37DA">
        <w:t>Стрельба строго в горизонтальном направлении по ящику с песком массой M, закрепленном на стержне длины l. При стрельбе из ружья пуля массой m попадает в ящик, стержень отклоняется на некоторый угол α.</w:t>
      </w:r>
    </w:p>
    <w:p w14:paraId="65871339" w14:textId="77777777" w:rsidR="002F7308" w:rsidRPr="007B053C" w:rsidRDefault="002F7308" w:rsidP="00653955">
      <w:r w:rsidRPr="00021FF1">
        <w:t>Объект исследования: скорость полёта пули.</w:t>
      </w:r>
    </w:p>
    <w:p w14:paraId="09F94D93" w14:textId="77777777" w:rsidR="002F7308" w:rsidRPr="007B053C" w:rsidRDefault="002F7308" w:rsidP="002F7308">
      <w:pPr>
        <w:pStyle w:val="3"/>
      </w:pPr>
      <w:r w:rsidRPr="007B053C">
        <w:t>Идеализация объекта:</w:t>
      </w:r>
    </w:p>
    <w:p w14:paraId="3C21A80A" w14:textId="77777777" w:rsidR="002F7308" w:rsidRPr="006148A9" w:rsidRDefault="002F7308" w:rsidP="00653955">
      <w:pPr>
        <w:pStyle w:val="aa"/>
        <w:numPr>
          <w:ilvl w:val="0"/>
          <w:numId w:val="47"/>
        </w:numPr>
      </w:pPr>
      <w:r w:rsidRPr="006148A9">
        <w:t>Пренебрегаем сопротивлением воздуха;</w:t>
      </w:r>
    </w:p>
    <w:p w14:paraId="723864D7" w14:textId="77777777" w:rsidR="002F7308" w:rsidRDefault="002F7308" w:rsidP="00653955">
      <w:pPr>
        <w:pStyle w:val="aa"/>
        <w:numPr>
          <w:ilvl w:val="0"/>
          <w:numId w:val="47"/>
        </w:numPr>
      </w:pPr>
      <w:r>
        <w:t>Полагаем, что пуля вылетает без подскока, поэтому выстрел происходит строго горизонтально;</w:t>
      </w:r>
    </w:p>
    <w:p w14:paraId="78818ACE" w14:textId="6237FA4B" w:rsidR="002F7308" w:rsidRDefault="002F7308" w:rsidP="00653955">
      <w:pPr>
        <w:pStyle w:val="aa"/>
        <w:numPr>
          <w:ilvl w:val="0"/>
          <w:numId w:val="47"/>
        </w:numPr>
      </w:pPr>
      <w:r>
        <w:t>Полагаем, что ствол оружия гладкий</w:t>
      </w:r>
      <w:r w:rsidRPr="00D917E7">
        <w:t xml:space="preserve"> – </w:t>
      </w:r>
      <w:r>
        <w:t>трения нет и пуля не вращается;</w:t>
      </w:r>
    </w:p>
    <w:p w14:paraId="1889EC16" w14:textId="6B14AD58" w:rsidR="002F7308" w:rsidRDefault="002F7308" w:rsidP="00653955">
      <w:pPr>
        <w:pStyle w:val="aa"/>
        <w:numPr>
          <w:ilvl w:val="0"/>
          <w:numId w:val="47"/>
        </w:numPr>
      </w:pPr>
      <w:r w:rsidRPr="002F7308">
        <w:t>Пренебрегаем трением в точке подвеса;</w:t>
      </w:r>
    </w:p>
    <w:p w14:paraId="76A73D0B" w14:textId="14320EDC" w:rsidR="002F7308" w:rsidRPr="007B053C" w:rsidRDefault="002F7308" w:rsidP="00653955">
      <w:pPr>
        <w:pStyle w:val="aa"/>
        <w:numPr>
          <w:ilvl w:val="0"/>
          <w:numId w:val="47"/>
        </w:numPr>
      </w:pPr>
      <w:r>
        <w:t>Стержень нерастяжимый;</w:t>
      </w:r>
    </w:p>
    <w:p w14:paraId="1CB70709" w14:textId="77777777" w:rsidR="002F7308" w:rsidRPr="007B053C" w:rsidRDefault="002F7308" w:rsidP="00653955">
      <w:pPr>
        <w:pStyle w:val="aa"/>
        <w:numPr>
          <w:ilvl w:val="0"/>
          <w:numId w:val="47"/>
        </w:numPr>
      </w:pPr>
      <w:r w:rsidRPr="007B053C">
        <w:t xml:space="preserve">Предполагается, что поверхность </w:t>
      </w:r>
      <w:r>
        <w:t>з</w:t>
      </w:r>
      <w:r w:rsidRPr="007B053C">
        <w:t>емли плоская;</w:t>
      </w:r>
    </w:p>
    <w:p w14:paraId="3495A409" w14:textId="77777777" w:rsidR="002F7308" w:rsidRPr="007B053C" w:rsidRDefault="002F7308" w:rsidP="00653955">
      <w:pPr>
        <w:pStyle w:val="aa"/>
        <w:numPr>
          <w:ilvl w:val="0"/>
          <w:numId w:val="47"/>
        </w:numPr>
      </w:pPr>
      <w:r w:rsidRPr="007B053C">
        <w:t>Ускорение свободного падения величина постоянная.</w:t>
      </w:r>
    </w:p>
    <w:p w14:paraId="6BC2B6D9" w14:textId="77777777" w:rsidR="002F7308" w:rsidRPr="007B053C" w:rsidRDefault="002F7308" w:rsidP="002F7308">
      <w:pPr>
        <w:pStyle w:val="3"/>
      </w:pPr>
      <w:r w:rsidRPr="007B053C">
        <w:t>Алгоритм решения:</w:t>
      </w:r>
    </w:p>
    <w:p w14:paraId="27ED8AE9" w14:textId="77777777" w:rsidR="002F7308" w:rsidRDefault="002F7308" w:rsidP="00653955">
      <w:r>
        <w:t>Закон сохранения энергии (ЗСЭ):</w:t>
      </w:r>
    </w:p>
    <w:p w14:paraId="7744816B" w14:textId="1180025E" w:rsidR="002F7308" w:rsidRPr="002F7308" w:rsidRDefault="003206C9" w:rsidP="002F7308">
      <w:pPr>
        <w:pStyle w:val="a8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k2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3CEFE305" w14:textId="10E35391" w:rsidR="002F7308" w:rsidRDefault="002F7308" w:rsidP="00653955">
      <w:r w:rsidRPr="00564793">
        <w:t>где E</w:t>
      </w:r>
      <w:r w:rsidRPr="00564793">
        <w:rPr>
          <w:vertAlign w:val="subscript"/>
        </w:rPr>
        <w:t>k1</w:t>
      </w:r>
      <w:r w:rsidRPr="00564793">
        <w:t xml:space="preserve"> – это кинетическая энергия пули до столкновения, E</w:t>
      </w:r>
      <w:r w:rsidRPr="00564793">
        <w:rPr>
          <w:vertAlign w:val="subscript"/>
        </w:rPr>
        <w:t>k2</w:t>
      </w:r>
      <w:r w:rsidRPr="00564793">
        <w:t xml:space="preserve"> – это кинетическая энергия системы пуля – груз, </w:t>
      </w:r>
      <w:proofErr w:type="spellStart"/>
      <w:r w:rsidRPr="00564793">
        <w:t>E</w:t>
      </w:r>
      <w:r w:rsidRPr="00564793">
        <w:rPr>
          <w:vertAlign w:val="subscript"/>
        </w:rPr>
        <w:t>t</w:t>
      </w:r>
      <w:proofErr w:type="spellEnd"/>
      <w:r w:rsidRPr="00564793">
        <w:t xml:space="preserve"> – это тепловая энерги</w:t>
      </w:r>
      <w:r w:rsidR="00D135C2">
        <w:t>я</w:t>
      </w:r>
      <w:r>
        <w:t>, выделенная при столкновении</w:t>
      </w:r>
      <w:r w:rsidRPr="00564793">
        <w:t xml:space="preserve">, </w:t>
      </w:r>
      <w:proofErr w:type="spellStart"/>
      <w:r w:rsidRPr="00564793">
        <w:t>E</w:t>
      </w:r>
      <w:r w:rsidRPr="00564793">
        <w:rPr>
          <w:vertAlign w:val="subscript"/>
        </w:rPr>
        <w:t>п</w:t>
      </w:r>
      <w:proofErr w:type="spellEnd"/>
      <w:r w:rsidRPr="00564793">
        <w:t xml:space="preserve"> – это потенциальная энергия системы пуля – груз.</w:t>
      </w:r>
    </w:p>
    <w:p w14:paraId="26D8537A" w14:textId="77777777" w:rsidR="002F7308" w:rsidRDefault="002F7308" w:rsidP="00653955">
      <w:r>
        <w:t>Закон сохранения импульса (ЗСИ):</w:t>
      </w:r>
    </w:p>
    <w:p w14:paraId="2D942190" w14:textId="7384A16D" w:rsidR="002F7308" w:rsidRPr="002F7308" w:rsidRDefault="002F7308" w:rsidP="0065395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  <w:lang w:val="en-US"/>
            </w:rPr>
            <m:t>u</m:t>
          </m:r>
        </m:oMath>
      </m:oMathPara>
    </w:p>
    <w:p w14:paraId="4231D460" w14:textId="0D65EBDC" w:rsidR="002F7308" w:rsidRPr="002F7308" w:rsidRDefault="002F7308" w:rsidP="00653955">
      <w:r>
        <w:lastRenderedPageBreak/>
        <w:t xml:space="preserve">где </w:t>
      </w:r>
      <w:r w:rsidRPr="002F7308">
        <w:rPr>
          <w:lang w:val="en-US"/>
        </w:rPr>
        <w:t>v</w:t>
      </w:r>
      <w:r w:rsidRPr="002F7308">
        <w:rPr>
          <w:vertAlign w:val="subscript"/>
        </w:rPr>
        <w:t xml:space="preserve">0 </w:t>
      </w:r>
      <w:r w:rsidRPr="00564793">
        <w:t>–</w:t>
      </w:r>
      <w:r w:rsidRPr="002F7308">
        <w:t xml:space="preserve"> скорость пули до столкновения, </w:t>
      </w:r>
      <w:r>
        <w:rPr>
          <w:lang w:val="en-US"/>
        </w:rPr>
        <w:t>u</w:t>
      </w:r>
      <w:r w:rsidRPr="002F7308">
        <w:t xml:space="preserve"> </w:t>
      </w:r>
      <w:r w:rsidRPr="00564793">
        <w:t>–</w:t>
      </w:r>
      <w:r w:rsidRPr="002F7308">
        <w:t xml:space="preserve"> скорость системы пуля </w:t>
      </w:r>
      <w:r w:rsidRPr="00564793">
        <w:t>–</w:t>
      </w:r>
      <w:r w:rsidRPr="002F7308">
        <w:t xml:space="preserve"> груз.</w:t>
      </w:r>
    </w:p>
    <w:p w14:paraId="59E4FB60" w14:textId="6DC7F4A9" w:rsidR="002F7308" w:rsidRDefault="002F7308" w:rsidP="00653955">
      <w:r>
        <w:t>Получается:</w:t>
      </w:r>
    </w:p>
    <w:p w14:paraId="408C736F" w14:textId="0676E6C8" w:rsidR="002F7308" w:rsidRPr="00405432" w:rsidRDefault="003206C9" w:rsidP="002F7308">
      <w:pPr>
        <w:pStyle w:val="a8"/>
        <w:rPr>
          <w:lang w:eastAsia="en-US"/>
        </w:rPr>
      </w:pPr>
      <m:oMathPara>
        <m:oMath>
          <m:f>
            <m:fPr>
              <m:ctrlPr>
                <w:rPr>
                  <w:rFonts w:ascii="Cambria Math" w:eastAsia="Calibri" w:hAnsi="Cambria Math"/>
                  <w:lang w:eastAsia="en-US"/>
                </w:rPr>
              </m:ctrlPr>
            </m:fPr>
            <m:num>
              <m:r>
                <w:rPr>
                  <w:rFonts w:ascii="Cambria Math" w:eastAsia="Calibri" w:hAnsi="Cambria Math"/>
                  <w:lang w:val="en-US" w:eastAsia="en-US"/>
                </w:rPr>
                <m:t>m</m:t>
              </m:r>
              <m:sSubSup>
                <m:sSubSupPr>
                  <m:ctrlPr>
                    <w:rPr>
                      <w:rFonts w:ascii="Cambria Math" w:eastAsia="Calibri" w:hAnsi="Cambria Math"/>
                      <w:lang w:val="en-US" w:eastAsia="en-US"/>
                    </w:rPr>
                  </m:ctrlPr>
                </m:sSubSupPr>
                <m:e>
                  <m:r>
                    <w:rPr>
                      <w:rFonts w:ascii="Cambria Math" w:eastAsia="Calibri" w:hAnsi="Cambria Math"/>
                      <w:lang w:val="en-US" w:eastAsia="en-US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en-US" w:eastAsia="en-US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val="en-US" w:eastAsia="en-US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lang w:eastAsia="en-US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  <w:lang w:eastAsia="en-US"/>
                </w:rPr>
              </m:ctrlPr>
            </m:fPr>
            <m:num>
              <m:d>
                <m:dPr>
                  <m:ctrlPr>
                    <w:rPr>
                      <w:rFonts w:ascii="Cambria Math" w:eastAsia="Calibri" w:hAnsi="Cambria Math"/>
                      <w:lang w:eastAsia="en-US"/>
                    </w:rPr>
                  </m:ctrlPr>
                </m:dPr>
                <m:e>
                  <m:r>
                    <w:rPr>
                      <w:rFonts w:ascii="Cambria Math" w:eastAsia="Calibri" w:hAnsi="Cambria Math"/>
                      <w:lang w:eastAsia="en-US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/>
                      <w:lang w:eastAsia="en-US"/>
                    </w:rPr>
                    <m:t>+</m:t>
                  </m:r>
                  <m:r>
                    <w:rPr>
                      <w:rFonts w:ascii="Cambria Math" w:eastAsia="Calibri" w:hAnsi="Cambria Math"/>
                      <w:lang w:eastAsia="en-US"/>
                    </w:rPr>
                    <m:t>M</m:t>
                  </m:r>
                </m:e>
              </m:d>
              <m:sSup>
                <m:sSupPr>
                  <m:ctrlPr>
                    <w:rPr>
                      <w:rFonts w:ascii="Cambria Math" w:eastAsia="Calibri" w:hAnsi="Cambria Math"/>
                      <w:i/>
                      <w:lang w:eastAsia="en-US"/>
                    </w:rPr>
                  </m:ctrlPr>
                </m:sSupPr>
                <m:e>
                  <m:r>
                    <w:rPr>
                      <w:rFonts w:ascii="Cambria Math" w:eastAsia="Calibri" w:hAnsi="Cambria Math"/>
                      <w:lang w:val="en-US" w:eastAsia="en-US"/>
                    </w:rPr>
                    <m:t>u</m:t>
                  </m:r>
                </m:e>
                <m:sup>
                  <m:r>
                    <w:rPr>
                      <w:rFonts w:ascii="Cambria Math" w:eastAsia="Calibri" w:hAnsi="Cambria Math"/>
                      <w:lang w:eastAsia="en-US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Calibri" w:hAnsi="Cambria Math"/>
              <w:lang w:eastAsia="en-US"/>
            </w:rPr>
            <m:t>=</m:t>
          </m:r>
          <m:d>
            <m:dPr>
              <m:ctrlPr>
                <w:rPr>
                  <w:rFonts w:ascii="Cambria Math" w:eastAsia="Calibri" w:hAnsi="Cambria Math"/>
                  <w:lang w:eastAsia="en-US"/>
                </w:rPr>
              </m:ctrlPr>
            </m:dPr>
            <m:e>
              <m:r>
                <w:rPr>
                  <w:rFonts w:ascii="Cambria Math" w:eastAsia="Calibri" w:hAnsi="Cambria Math"/>
                  <w:lang w:eastAsia="en-US"/>
                </w:rPr>
                <m:t>m</m:t>
              </m:r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+</m:t>
              </m:r>
              <m:r>
                <w:rPr>
                  <w:rFonts w:ascii="Cambria Math" w:eastAsia="Calibri" w:hAnsi="Cambria Math"/>
                  <w:lang w:eastAsia="en-US"/>
                </w:rPr>
                <m:t>M</m:t>
              </m:r>
            </m:e>
          </m:d>
          <m:r>
            <w:rPr>
              <w:rFonts w:ascii="Cambria Math" w:eastAsia="Calibri" w:hAnsi="Cambria Math"/>
              <w:lang w:eastAsia="en-US"/>
            </w:rPr>
            <m:t>gl</m:t>
          </m:r>
          <m:d>
            <m:dPr>
              <m:ctrlPr>
                <w:rPr>
                  <w:rFonts w:ascii="Cambria Math" w:eastAsia="Calibri" w:hAnsi="Cambria Math"/>
                  <w:lang w:eastAsia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/>
                  <w:lang w:eastAsia="en-US"/>
                </w:rPr>
                <m:t>1-</m:t>
              </m:r>
              <m:r>
                <w:rPr>
                  <w:rFonts w:ascii="Cambria Math" w:eastAsia="Calibri" w:hAnsi="Cambria Math"/>
                  <w:lang w:eastAsia="en-US"/>
                </w:rPr>
                <m:t>cosα</m:t>
              </m:r>
            </m:e>
          </m:d>
        </m:oMath>
      </m:oMathPara>
    </w:p>
    <w:p w14:paraId="67352FD4" w14:textId="77777777" w:rsidR="002F7308" w:rsidRPr="00405432" w:rsidRDefault="002F7308" w:rsidP="00653955">
      <w:pPr>
        <w:rPr>
          <w:lang w:eastAsia="en-US"/>
        </w:rPr>
      </w:pPr>
      <w:r w:rsidRPr="00405432">
        <w:t xml:space="preserve">Выразим </w:t>
      </w:r>
      <m:oMath>
        <m:r>
          <m:rPr>
            <m:sty m:val="p"/>
          </m:rPr>
          <w:rPr>
            <w:rFonts w:ascii="Cambria Math" w:eastAsia="Calibri" w:hAnsi="Cambria Math"/>
            <w:lang w:eastAsia="en-US"/>
          </w:rPr>
          <m:t>cos</m:t>
        </m:r>
        <m:r>
          <w:rPr>
            <w:rFonts w:ascii="Cambria Math" w:eastAsia="Calibri" w:hAnsi="Cambria Math"/>
            <w:lang w:eastAsia="en-US"/>
          </w:rPr>
          <m:t>(α)</m:t>
        </m:r>
      </m:oMath>
      <w:r w:rsidRPr="00405432">
        <w:rPr>
          <w:lang w:eastAsia="en-US"/>
        </w:rPr>
        <w:t>:</w:t>
      </w:r>
    </w:p>
    <w:p w14:paraId="7E78D54B" w14:textId="0E5C1903" w:rsidR="002F7308" w:rsidRPr="009E5F8C" w:rsidRDefault="002F7308" w:rsidP="002F7308">
      <w:pPr>
        <w:pStyle w:val="a8"/>
        <w:rPr>
          <w:bCs/>
        </w:rPr>
      </w:pPr>
      <m:oMathPara>
        <m:oMath>
          <m:r>
            <w:rPr>
              <w:rFonts w:ascii="Cambria Math" w:hAnsi="Cambria Math"/>
            </w:rPr>
            <m:t xml:space="preserve">cosa=1-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(m+M)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gl</m:t>
              </m:r>
            </m:den>
          </m:f>
        </m:oMath>
      </m:oMathPara>
    </w:p>
    <w:p w14:paraId="7C9B930E" w14:textId="77777777" w:rsidR="002F7308" w:rsidRDefault="002F7308" w:rsidP="00653955">
      <w:r>
        <w:t>Выразим начальную скорость:</w:t>
      </w:r>
    </w:p>
    <w:p w14:paraId="7765872E" w14:textId="6B266F6A" w:rsidR="002F7308" w:rsidRPr="009E5F8C" w:rsidRDefault="003206C9" w:rsidP="002F7308">
      <w:pPr>
        <w:pStyle w:val="a8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2(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m+M</m:t>
                      </m:r>
                    </m:e>
                  </m:d>
                  <m:r>
                    <w:rPr>
                      <w:rFonts w:ascii="Cambria Math" w:hAnsi="Cambria Math"/>
                    </w:rPr>
                    <m:t>gl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1-cosα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* 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m+M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</m:e>
          </m:rad>
        </m:oMath>
      </m:oMathPara>
    </w:p>
    <w:p w14:paraId="0CFFDCBC" w14:textId="77777777" w:rsidR="002F7308" w:rsidRPr="00405432" w:rsidRDefault="002F7308" w:rsidP="00653955"/>
    <w:p w14:paraId="4EC3D6DD" w14:textId="77777777" w:rsidR="002F7308" w:rsidRPr="007B053C" w:rsidRDefault="002F7308" w:rsidP="002F7308">
      <w:pPr>
        <w:pStyle w:val="3"/>
        <w:rPr>
          <w:lang w:val="en-US"/>
        </w:rPr>
      </w:pPr>
      <w:r w:rsidRPr="007B053C">
        <w:t xml:space="preserve">Реализация </w:t>
      </w:r>
    </w:p>
    <w:p w14:paraId="4A16A976" w14:textId="0C58C6A6" w:rsidR="002F7308" w:rsidRPr="00030D35" w:rsidRDefault="002F7308" w:rsidP="00653955">
      <w:pPr>
        <w:rPr>
          <w:noProof/>
          <w:highlight w:val="yellow"/>
        </w:rPr>
      </w:pPr>
      <w:r w:rsidRPr="00030D35">
        <w:rPr>
          <w:noProof/>
          <w:highlight w:val="yellow"/>
        </w:rPr>
        <w:t xml:space="preserve">Запускаемый файл </w:t>
      </w:r>
      <w:r w:rsidRPr="00030D35">
        <w:rPr>
          <w:noProof/>
          <w:highlight w:val="yellow"/>
          <w:lang w:val="en-US"/>
        </w:rPr>
        <w:t>task</w:t>
      </w:r>
      <w:r w:rsidR="00F56373">
        <w:rPr>
          <w:noProof/>
          <w:highlight w:val="yellow"/>
          <w:lang w:val="en-US"/>
        </w:rPr>
        <w:t>3</w:t>
      </w:r>
      <w:r w:rsidRPr="00030D35">
        <w:rPr>
          <w:noProof/>
          <w:highlight w:val="yellow"/>
        </w:rPr>
        <w:t>.</w:t>
      </w:r>
      <w:r w:rsidRPr="00030D35">
        <w:rPr>
          <w:noProof/>
          <w:highlight w:val="yellow"/>
          <w:lang w:val="en-US"/>
        </w:rPr>
        <w:t>ipynb</w:t>
      </w:r>
    </w:p>
    <w:p w14:paraId="626FF127" w14:textId="174B0E97" w:rsidR="002F7308" w:rsidRDefault="00D135C2" w:rsidP="00653955">
      <w:pPr>
        <w:rPr>
          <w:noProof/>
        </w:rPr>
      </w:pPr>
      <w:r>
        <w:rPr>
          <w:noProof/>
          <w:highlight w:val="yellow"/>
        </w:rPr>
        <w:t>Сохраненный</w:t>
      </w:r>
      <w:r w:rsidR="002F7308" w:rsidRPr="00030D35">
        <w:rPr>
          <w:noProof/>
          <w:highlight w:val="yellow"/>
        </w:rPr>
        <w:t xml:space="preserve"> пример в файле </w:t>
      </w:r>
      <w:r w:rsidR="002F7308" w:rsidRPr="00030D35">
        <w:rPr>
          <w:noProof/>
          <w:highlight w:val="yellow"/>
          <w:lang w:val="en-US"/>
        </w:rPr>
        <w:t>task</w:t>
      </w:r>
      <w:r w:rsidR="00F56373" w:rsidRPr="00F56373">
        <w:rPr>
          <w:noProof/>
          <w:highlight w:val="yellow"/>
        </w:rPr>
        <w:t>3</w:t>
      </w:r>
      <w:r w:rsidR="002F7308" w:rsidRPr="00030D35">
        <w:rPr>
          <w:noProof/>
          <w:highlight w:val="yellow"/>
        </w:rPr>
        <w:t>.</w:t>
      </w:r>
      <w:r w:rsidR="002F7308" w:rsidRPr="00030D35">
        <w:rPr>
          <w:noProof/>
          <w:highlight w:val="yellow"/>
          <w:lang w:val="en-US"/>
        </w:rPr>
        <w:t>html</w:t>
      </w:r>
    </w:p>
    <w:p w14:paraId="7B834479" w14:textId="77777777" w:rsidR="002F7308" w:rsidRDefault="002F7308" w:rsidP="00653955">
      <w:pPr>
        <w:rPr>
          <w:noProof/>
        </w:rPr>
      </w:pPr>
      <w:r>
        <w:rPr>
          <w:noProof/>
        </w:rPr>
        <w:t>При 100 выстрелах получился такой график распределений скоростей.</w:t>
      </w:r>
    </w:p>
    <w:p w14:paraId="75E6D7F4" w14:textId="6526A505" w:rsidR="002F7308" w:rsidRDefault="00653955" w:rsidP="002F7308">
      <w:pPr>
        <w:pStyle w:val="a8"/>
        <w:jc w:val="left"/>
        <w:rPr>
          <w:noProof/>
        </w:rPr>
      </w:pPr>
      <w:r>
        <w:rPr>
          <w:noProof/>
        </w:rPr>
        <w:drawing>
          <wp:inline distT="0" distB="0" distL="0" distR="0" wp14:anchorId="16959333" wp14:editId="033CD1F7">
            <wp:extent cx="4686300" cy="39338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B18A" w14:textId="77777777" w:rsidR="002F7308" w:rsidRDefault="002F7308" w:rsidP="00653955">
      <w:pPr>
        <w:rPr>
          <w:noProof/>
        </w:rPr>
      </w:pPr>
      <w:r>
        <w:rPr>
          <w:noProof/>
        </w:rPr>
        <w:t>График зависимости угла, на который отклонилась система пуля - груз, от начальной скорости пули. Красным отмечан идеальный случай.</w:t>
      </w:r>
    </w:p>
    <w:p w14:paraId="4062C563" w14:textId="0E8DE14B" w:rsidR="002F7308" w:rsidRPr="00527662" w:rsidRDefault="00653955" w:rsidP="002F7308">
      <w:pPr>
        <w:pStyle w:val="a8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7408AFAB" wp14:editId="0C482085">
            <wp:extent cx="4648200" cy="3362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4108" w14:textId="5683CA40" w:rsidR="002F7308" w:rsidRDefault="002F7308" w:rsidP="00653955">
      <w:pPr>
        <w:rPr>
          <w:noProof/>
        </w:rPr>
      </w:pPr>
      <w:r>
        <w:rPr>
          <w:noProof/>
        </w:rPr>
        <w:t>Оценка результатов:</w:t>
      </w:r>
    </w:p>
    <w:p w14:paraId="52FCBCB6" w14:textId="77777777" w:rsidR="00653955" w:rsidRDefault="00653955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 xml:space="preserve">meanV: 797.3333635949867 </w:t>
      </w:r>
    </w:p>
    <w:p w14:paraId="44E07A6B" w14:textId="77777777" w:rsidR="00653955" w:rsidRDefault="00653955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 xml:space="preserve">stdV: 17.56311968724647 </w:t>
      </w:r>
    </w:p>
    <w:p w14:paraId="72C52EB7" w14:textId="77777777" w:rsidR="00653955" w:rsidRDefault="00653955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disV: 308.4631731485445</w:t>
      </w:r>
    </w:p>
    <w:p w14:paraId="18F2D903" w14:textId="119E0623" w:rsidR="00F56373" w:rsidRDefault="00653955" w:rsidP="00653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errA: 2 %</w:t>
      </w:r>
    </w:p>
    <w:p w14:paraId="5305046F" w14:textId="76F64B51" w:rsidR="002F7308" w:rsidRDefault="00653955" w:rsidP="00653955">
      <w:pPr>
        <w:pStyle w:val="1"/>
      </w:pPr>
      <w:r>
        <w:t>Вывод</w:t>
      </w:r>
    </w:p>
    <w:p w14:paraId="149C80B2" w14:textId="7C517D59" w:rsidR="00653955" w:rsidRDefault="00653955" w:rsidP="000809B7">
      <w:r>
        <w:t>Модель 1. Е</w:t>
      </w:r>
      <w:r w:rsidRPr="007B053C">
        <w:t xml:space="preserve">сли есть возможность измерить расстояние, которое пролетит пуля, то </w:t>
      </w:r>
      <w:r>
        <w:t xml:space="preserve">можно </w:t>
      </w:r>
      <w:r w:rsidR="00082189">
        <w:t xml:space="preserve">довольно легко рассчитать и </w:t>
      </w:r>
      <w:r>
        <w:t>получить результат</w:t>
      </w:r>
      <w:r w:rsidRPr="007B053C">
        <w:t xml:space="preserve">. </w:t>
      </w:r>
      <w:r w:rsidR="00082189">
        <w:t xml:space="preserve">Причём в идеальных условиях результат будет реалистичен. </w:t>
      </w:r>
      <w:r w:rsidRPr="007B053C">
        <w:t>Но всё это трудно применимо на практике</w:t>
      </w:r>
      <w:r>
        <w:t xml:space="preserve">. </w:t>
      </w:r>
    </w:p>
    <w:p w14:paraId="61B45404" w14:textId="24450187" w:rsidR="00653955" w:rsidRPr="00653955" w:rsidRDefault="00653955" w:rsidP="000809B7">
      <w:r>
        <w:t>В модели 2 параметры были искусственно подобраны так, чтобы получились более-менее реальные значения скорости и угла. По сравнению со следующей моделью, эта модель неадекватна.</w:t>
      </w:r>
    </w:p>
    <w:p w14:paraId="051AC252" w14:textId="3E481759" w:rsidR="00762BF1" w:rsidRPr="00805D3C" w:rsidRDefault="00082189" w:rsidP="000809B7">
      <w:r>
        <w:t>Модель 3 можно считать адекватной, параметры</w:t>
      </w:r>
      <w:r w:rsidR="000809B7">
        <w:t xml:space="preserve"> </w:t>
      </w:r>
      <w:r>
        <w:t xml:space="preserve">приближены к реальным и полученные скорости и углы находятся в разумных пределах. Разница между моделью 3, использующей ЗСИ+ЗСЭ, и моделью 2, использующей только ЗСЭ, в коэффициент: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M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m</m:t>
                </m:r>
              </m:den>
            </m:f>
          </m:e>
        </m:rad>
      </m:oMath>
      <w:r w:rsidRPr="00082189">
        <w:t xml:space="preserve">. </w:t>
      </w:r>
    </w:p>
    <w:sectPr w:rsidR="00762BF1" w:rsidRPr="00805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57A9F"/>
    <w:multiLevelType w:val="hybridMultilevel"/>
    <w:tmpl w:val="CC70A0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866A6E"/>
    <w:multiLevelType w:val="hybridMultilevel"/>
    <w:tmpl w:val="2BD842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3E622F"/>
    <w:multiLevelType w:val="hybridMultilevel"/>
    <w:tmpl w:val="E7E4B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B6189D"/>
    <w:multiLevelType w:val="hybridMultilevel"/>
    <w:tmpl w:val="39D2B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8873244"/>
    <w:multiLevelType w:val="hybridMultilevel"/>
    <w:tmpl w:val="0CEC1272"/>
    <w:lvl w:ilvl="0" w:tplc="BDB45806">
      <w:start w:val="1"/>
      <w:numFmt w:val="bullet"/>
      <w:pStyle w:val="a"/>
      <w:lvlText w:val=""/>
      <w:lvlJc w:val="left"/>
      <w:pPr>
        <w:tabs>
          <w:tab w:val="num" w:pos="709"/>
        </w:tabs>
        <w:ind w:left="709" w:hanging="25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0115356"/>
    <w:multiLevelType w:val="hybridMultilevel"/>
    <w:tmpl w:val="5F2CB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5D5B16"/>
    <w:multiLevelType w:val="hybridMultilevel"/>
    <w:tmpl w:val="7324A8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5C6272"/>
    <w:multiLevelType w:val="hybridMultilevel"/>
    <w:tmpl w:val="18A83D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9E9597B"/>
    <w:multiLevelType w:val="hybridMultilevel"/>
    <w:tmpl w:val="14A0B0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B303C8B"/>
    <w:multiLevelType w:val="multilevel"/>
    <w:tmpl w:val="3D646E0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7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640"/>
        </w:tabs>
        <w:ind w:left="4320" w:hanging="1440"/>
      </w:pPr>
      <w:rPr>
        <w:rFonts w:hint="default"/>
      </w:r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9"/>
  </w:num>
  <w:num w:numId="36">
    <w:abstractNumId w:val="9"/>
  </w:num>
  <w:num w:numId="37">
    <w:abstractNumId w:val="8"/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"/>
  </w:num>
  <w:num w:numId="40">
    <w:abstractNumId w:val="5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</w:num>
  <w:num w:numId="43">
    <w:abstractNumId w:val="0"/>
  </w:num>
  <w:num w:numId="44">
    <w:abstractNumId w:val="3"/>
  </w:num>
  <w:num w:numId="45">
    <w:abstractNumId w:val="6"/>
  </w:num>
  <w:num w:numId="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</w:num>
  <w:num w:numId="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E5"/>
    <w:rsid w:val="000029F9"/>
    <w:rsid w:val="00021FF1"/>
    <w:rsid w:val="00030D35"/>
    <w:rsid w:val="000809B7"/>
    <w:rsid w:val="00082189"/>
    <w:rsid w:val="00103F8D"/>
    <w:rsid w:val="001953EC"/>
    <w:rsid w:val="001D37DA"/>
    <w:rsid w:val="001F04A4"/>
    <w:rsid w:val="00257620"/>
    <w:rsid w:val="002578E6"/>
    <w:rsid w:val="00272ACB"/>
    <w:rsid w:val="002F7308"/>
    <w:rsid w:val="003206C9"/>
    <w:rsid w:val="00330CED"/>
    <w:rsid w:val="00333A68"/>
    <w:rsid w:val="00383782"/>
    <w:rsid w:val="00392846"/>
    <w:rsid w:val="00405432"/>
    <w:rsid w:val="00527662"/>
    <w:rsid w:val="00564793"/>
    <w:rsid w:val="00577770"/>
    <w:rsid w:val="00594728"/>
    <w:rsid w:val="00595044"/>
    <w:rsid w:val="005B2108"/>
    <w:rsid w:val="005F787F"/>
    <w:rsid w:val="006114CF"/>
    <w:rsid w:val="006148A9"/>
    <w:rsid w:val="00623C50"/>
    <w:rsid w:val="00653955"/>
    <w:rsid w:val="006E2B2B"/>
    <w:rsid w:val="00726DE5"/>
    <w:rsid w:val="00762BF1"/>
    <w:rsid w:val="007B053C"/>
    <w:rsid w:val="00805D3C"/>
    <w:rsid w:val="008B5263"/>
    <w:rsid w:val="008D293D"/>
    <w:rsid w:val="00903708"/>
    <w:rsid w:val="00966E0D"/>
    <w:rsid w:val="00981921"/>
    <w:rsid w:val="009A60BA"/>
    <w:rsid w:val="009D712D"/>
    <w:rsid w:val="009E5F8C"/>
    <w:rsid w:val="00A560ED"/>
    <w:rsid w:val="00A855F1"/>
    <w:rsid w:val="00AC5545"/>
    <w:rsid w:val="00AF73E8"/>
    <w:rsid w:val="00C26F63"/>
    <w:rsid w:val="00D1003F"/>
    <w:rsid w:val="00D135C2"/>
    <w:rsid w:val="00D917E7"/>
    <w:rsid w:val="00DD55E5"/>
    <w:rsid w:val="00DE4531"/>
    <w:rsid w:val="00E55762"/>
    <w:rsid w:val="00F56373"/>
    <w:rsid w:val="00FB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C002F9"/>
  <w15:chartTrackingRefBased/>
  <w15:docId w15:val="{342670CA-96F2-4602-BBE4-9DC261B9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utoRedefine/>
    <w:qFormat/>
    <w:rsid w:val="00653955"/>
    <w:pPr>
      <w:spacing w:before="120" w:after="120" w:line="360" w:lineRule="exact"/>
      <w:ind w:firstLine="709"/>
    </w:pPr>
    <w:rPr>
      <w:sz w:val="28"/>
      <w:szCs w:val="24"/>
    </w:rPr>
  </w:style>
  <w:style w:type="paragraph" w:styleId="1">
    <w:name w:val="heading 1"/>
    <w:next w:val="2"/>
    <w:autoRedefine/>
    <w:qFormat/>
    <w:rsid w:val="00DD55E5"/>
    <w:pPr>
      <w:keepNext/>
      <w:numPr>
        <w:numId w:val="36"/>
      </w:numPr>
      <w:spacing w:before="240" w:after="12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2">
    <w:name w:val="heading 2"/>
    <w:basedOn w:val="1"/>
    <w:next w:val="3"/>
    <w:autoRedefine/>
    <w:qFormat/>
    <w:rsid w:val="00762BF1"/>
    <w:pPr>
      <w:numPr>
        <w:ilvl w:val="1"/>
      </w:numPr>
      <w:outlineLvl w:val="1"/>
    </w:pPr>
    <w:rPr>
      <w:bCs w:val="0"/>
      <w:iCs/>
      <w:caps w:val="0"/>
    </w:rPr>
  </w:style>
  <w:style w:type="paragraph" w:styleId="3">
    <w:name w:val="heading 3"/>
    <w:basedOn w:val="2"/>
    <w:next w:val="a0"/>
    <w:autoRedefine/>
    <w:qFormat/>
    <w:rsid w:val="005F787F"/>
    <w:pPr>
      <w:numPr>
        <w:ilvl w:val="2"/>
      </w:numPr>
      <w:spacing w:before="120" w:line="360" w:lineRule="exact"/>
      <w:outlineLvl w:val="2"/>
    </w:pPr>
    <w:rPr>
      <w:b w:val="0"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Перечисление"/>
    <w:basedOn w:val="a0"/>
    <w:autoRedefine/>
    <w:rsid w:val="00330CED"/>
    <w:pPr>
      <w:numPr>
        <w:numId w:val="34"/>
      </w:numPr>
      <w:spacing w:before="0" w:after="0" w:line="240" w:lineRule="auto"/>
    </w:pPr>
  </w:style>
  <w:style w:type="character" w:styleId="a4">
    <w:name w:val="page number"/>
    <w:basedOn w:val="a1"/>
    <w:rsid w:val="00DE4531"/>
  </w:style>
  <w:style w:type="paragraph" w:customStyle="1" w:styleId="a5">
    <w:name w:val="Титул"/>
    <w:next w:val="1"/>
    <w:autoRedefine/>
    <w:rsid w:val="00DD55E5"/>
    <w:pPr>
      <w:spacing w:before="4536" w:after="240"/>
      <w:jc w:val="center"/>
    </w:pPr>
    <w:rPr>
      <w:rFonts w:cs="Arial"/>
      <w:b/>
      <w:bCs/>
      <w:kern w:val="32"/>
      <w:sz w:val="32"/>
      <w:szCs w:val="32"/>
    </w:rPr>
  </w:style>
  <w:style w:type="paragraph" w:styleId="a6">
    <w:name w:val="Title"/>
    <w:basedOn w:val="a0"/>
    <w:next w:val="a0"/>
    <w:link w:val="a7"/>
    <w:uiPriority w:val="10"/>
    <w:qFormat/>
    <w:rsid w:val="00726DE5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7">
    <w:name w:val="Заголовок Знак"/>
    <w:link w:val="a6"/>
    <w:uiPriority w:val="10"/>
    <w:rsid w:val="00726DE5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8">
    <w:name w:val="No Spacing"/>
    <w:uiPriority w:val="1"/>
    <w:qFormat/>
    <w:rsid w:val="00726DE5"/>
    <w:pPr>
      <w:ind w:firstLine="709"/>
      <w:jc w:val="both"/>
    </w:pPr>
    <w:rPr>
      <w:sz w:val="28"/>
      <w:szCs w:val="24"/>
    </w:rPr>
  </w:style>
  <w:style w:type="character" w:styleId="a9">
    <w:name w:val="Placeholder Text"/>
    <w:basedOn w:val="a1"/>
    <w:uiPriority w:val="99"/>
    <w:semiHidden/>
    <w:rsid w:val="006E2B2B"/>
    <w:rPr>
      <w:color w:val="808080"/>
    </w:rPr>
  </w:style>
  <w:style w:type="paragraph" w:styleId="aa">
    <w:name w:val="List Paragraph"/>
    <w:basedOn w:val="a0"/>
    <w:uiPriority w:val="34"/>
    <w:qFormat/>
    <w:rsid w:val="009037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78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&#1052;&#1086;&#1081;%20&#1088;&#1072;&#1073;&#1086;&#1095;&#1080;&#1081;%20&#1089;&#1090;&#1086;&#1083;\Diplom_BM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Diplom_BM1</Template>
  <TotalTime>352</TotalTime>
  <Pages>1</Pages>
  <Words>1208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Victoriya</dc:creator>
  <cp:keywords/>
  <dc:description/>
  <cp:lastModifiedBy>Виктория Рулева</cp:lastModifiedBy>
  <cp:revision>13</cp:revision>
  <dcterms:created xsi:type="dcterms:W3CDTF">2020-09-30T07:02:00Z</dcterms:created>
  <dcterms:modified xsi:type="dcterms:W3CDTF">2020-10-23T16:46:00Z</dcterms:modified>
</cp:coreProperties>
</file>